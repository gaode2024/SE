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alias w:val="Project Name"/>
        <w:tag w:val="Project_x0020_Name"/>
        <w:id w:val="1796330274"/>
        <w:placeholder>
          <w:docPart w:val="89B53AF07C564EA089426144DBE409DD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81a1b883-290b-4648-af02-f5e896afe3d3' " w:xpath="/ns0:properties[1]/documentManagement[1]/ns3:Project_x0020_Name[1]" w:storeItemID="{30D23E46-2425-4131-885F-5A36B4DB1A18}"/>
        <w:text/>
      </w:sdtPr>
      <w:sdtEndPr/>
      <w:sdtContent>
        <w:p w14:paraId="5D529E07" w14:textId="1C26FFEC" w:rsidR="00F944D5" w:rsidRPr="000154ED" w:rsidRDefault="00853F16" w:rsidP="00EB196E">
          <w:r>
            <w:t>CARIAD SE CPM Project</w:t>
          </w:r>
        </w:p>
      </w:sdtContent>
    </w:sdt>
    <w:p w14:paraId="6D4CE6F9" w14:textId="53E410D9" w:rsidR="00F35225" w:rsidRDefault="00885E71" w:rsidP="00F35225">
      <w:pPr>
        <w:pStyle w:val="Headline"/>
      </w:pPr>
      <w:r>
        <w:rPr>
          <w:rFonts w:hint="eastAsia"/>
          <w:lang w:eastAsia="zh-CN"/>
        </w:rPr>
        <w:t>Functional</w:t>
      </w:r>
      <w:r w:rsidR="00F35225">
        <w:t xml:space="preserve"> Specification </w:t>
      </w:r>
    </w:p>
    <w:p w14:paraId="7150736D" w14:textId="77777777" w:rsidR="00F01839" w:rsidRPr="000154ED" w:rsidRDefault="00F01839" w:rsidP="00F01839"/>
    <w:p w14:paraId="6BF5F301" w14:textId="6DC6E720" w:rsidR="00F01839" w:rsidRPr="000154ED" w:rsidRDefault="00F01839" w:rsidP="00F01839"/>
    <w:p w14:paraId="55786EEA" w14:textId="3DAF4483" w:rsidR="00F01839" w:rsidRPr="00853F16" w:rsidRDefault="006E7851" w:rsidP="00F01839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  <w:lang w:eastAsia="zh-CN"/>
        </w:rPr>
        <w:t>Synchronize Project</w:t>
      </w:r>
      <w:r w:rsidR="00853F16" w:rsidRPr="00853F16">
        <w:rPr>
          <w:color w:val="FF0000"/>
          <w:sz w:val="28"/>
          <w:szCs w:val="28"/>
        </w:rPr>
        <w:t xml:space="preserve"> </w:t>
      </w:r>
    </w:p>
    <w:p w14:paraId="0843E319" w14:textId="77777777" w:rsidR="00F01839" w:rsidRPr="000154ED" w:rsidRDefault="00F01839" w:rsidP="00F01839"/>
    <w:p w14:paraId="2F6BF2A0" w14:textId="77777777" w:rsidR="00F01839" w:rsidRPr="000154ED" w:rsidRDefault="00F01839" w:rsidP="00F01839"/>
    <w:p w14:paraId="68F68DEB" w14:textId="77777777" w:rsidR="00F01839" w:rsidRPr="000154ED" w:rsidRDefault="00F01839" w:rsidP="00F01839"/>
    <w:p w14:paraId="0BE0DF7C" w14:textId="0433D3C7" w:rsidR="00F01839" w:rsidRDefault="00F01839" w:rsidP="00F01839"/>
    <w:p w14:paraId="53503CCD" w14:textId="48397790" w:rsidR="00853F16" w:rsidRDefault="00853F16" w:rsidP="00F01839"/>
    <w:p w14:paraId="248F9BA1" w14:textId="77777777" w:rsidR="00885E71" w:rsidRDefault="00885E71" w:rsidP="00F01839"/>
    <w:p w14:paraId="50E88ED0" w14:textId="77777777" w:rsidR="00885E71" w:rsidRDefault="00885E71" w:rsidP="00F01839"/>
    <w:p w14:paraId="2BCCD586" w14:textId="77777777" w:rsidR="00885E71" w:rsidRDefault="00885E71" w:rsidP="00F01839"/>
    <w:p w14:paraId="5FACA926" w14:textId="7DE20ED6" w:rsidR="00853F16" w:rsidRDefault="00853F16" w:rsidP="00F01839"/>
    <w:p w14:paraId="6460277E" w14:textId="57D80170" w:rsidR="00853F16" w:rsidRDefault="00853F16" w:rsidP="00F01839"/>
    <w:p w14:paraId="14BBF869" w14:textId="77777777" w:rsidR="00853F16" w:rsidRPr="000154ED" w:rsidRDefault="00853F16" w:rsidP="00F01839"/>
    <w:tbl>
      <w:tblPr>
        <w:tblW w:w="9072" w:type="dxa"/>
        <w:tblLayout w:type="fixed"/>
        <w:tblLook w:val="01E0" w:firstRow="1" w:lastRow="1" w:firstColumn="1" w:lastColumn="1" w:noHBand="0" w:noVBand="0"/>
      </w:tblPr>
      <w:tblGrid>
        <w:gridCol w:w="2518"/>
        <w:gridCol w:w="6554"/>
      </w:tblGrid>
      <w:tr w:rsidR="00F01839" w:rsidRPr="000154ED" w14:paraId="5893F9EE" w14:textId="77777777" w:rsidTr="003B0178">
        <w:tc>
          <w:tcPr>
            <w:tcW w:w="2518" w:type="dxa"/>
          </w:tcPr>
          <w:p w14:paraId="24B59157" w14:textId="790074CD" w:rsidR="00F01839" w:rsidRPr="000154ED" w:rsidRDefault="000154ED" w:rsidP="003B0178">
            <w:pPr>
              <w:pStyle w:val="MetadatenHeadline"/>
            </w:pPr>
            <w:r w:rsidRPr="000154ED">
              <w:t xml:space="preserve">Person </w:t>
            </w:r>
            <w:r w:rsidR="003B0178">
              <w:t>Responsible</w:t>
            </w:r>
            <w:r w:rsidR="00F01839" w:rsidRPr="000154ED">
              <w:t>:</w:t>
            </w:r>
          </w:p>
        </w:tc>
        <w:tc>
          <w:tcPr>
            <w:tcW w:w="6554" w:type="dxa"/>
          </w:tcPr>
          <w:p w14:paraId="64958ECB" w14:textId="1A78D7D5" w:rsidR="00F01839" w:rsidRPr="00EB196E" w:rsidRDefault="00627E88" w:rsidP="00E63E4D">
            <w:pPr>
              <w:rPr>
                <w:highlight w:val="yellow"/>
              </w:rPr>
            </w:pPr>
            <w:r>
              <w:t>Jimmy Xu</w:t>
            </w:r>
          </w:p>
        </w:tc>
      </w:tr>
      <w:tr w:rsidR="00F01839" w:rsidRPr="006977F4" w14:paraId="4D6C1210" w14:textId="77777777" w:rsidTr="003B0178">
        <w:tc>
          <w:tcPr>
            <w:tcW w:w="2518" w:type="dxa"/>
          </w:tcPr>
          <w:p w14:paraId="77E26751" w14:textId="1D2E67C6" w:rsidR="00F01839" w:rsidRPr="000154ED" w:rsidRDefault="00F01839" w:rsidP="006B7B37">
            <w:pPr>
              <w:pStyle w:val="MetadatenHeadline"/>
            </w:pPr>
            <w:r w:rsidRPr="000154ED">
              <w:t>Status:</w:t>
            </w:r>
          </w:p>
        </w:tc>
        <w:sdt>
          <w:sdtPr>
            <w:rPr>
              <w:lang w:val="de-DE"/>
            </w:rPr>
            <w:alias w:val="Document Status"/>
            <w:tag w:val="Document_x0020_Status"/>
            <w:id w:val="-1563783132"/>
            <w:placeholder>
              <w:docPart w:val="5CEB2975954241AE9B429C307AB78114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81a1b883-290b-4648-af02-f5e896afe3d3' " w:xpath="/ns0:properties[1]/documentManagement[1]/ns3:Document_x0020_Status[1]" w:storeItemID="{30D23E46-2425-4131-885F-5A36B4DB1A18}"/>
            <w:dropDownList>
              <w:listItem w:value="[Document Status]"/>
            </w:dropDownList>
          </w:sdtPr>
          <w:sdtEndPr/>
          <w:sdtContent>
            <w:tc>
              <w:tcPr>
                <w:tcW w:w="6554" w:type="dxa"/>
              </w:tcPr>
              <w:p w14:paraId="43A288EF" w14:textId="5D2A7D4C" w:rsidR="00F01839" w:rsidRPr="00933757" w:rsidRDefault="00AB1DB3" w:rsidP="006977F4">
                <w:r>
                  <w:rPr>
                    <w:lang w:val="de-DE"/>
                  </w:rPr>
                  <w:t>in review</w:t>
                </w:r>
              </w:p>
            </w:tc>
          </w:sdtContent>
        </w:sdt>
      </w:tr>
      <w:tr w:rsidR="00F01839" w:rsidRPr="000154ED" w14:paraId="50FA97A6" w14:textId="77777777" w:rsidTr="003B0178">
        <w:tc>
          <w:tcPr>
            <w:tcW w:w="2518" w:type="dxa"/>
          </w:tcPr>
          <w:p w14:paraId="3FE806CA" w14:textId="77777777" w:rsidR="00F01839" w:rsidRPr="000154ED" w:rsidRDefault="00F01839" w:rsidP="006B7B37">
            <w:pPr>
              <w:pStyle w:val="MetadatenHeadline"/>
            </w:pPr>
            <w:r w:rsidRPr="000154ED">
              <w:t>Version:</w:t>
            </w:r>
          </w:p>
        </w:tc>
        <w:tc>
          <w:tcPr>
            <w:tcW w:w="6554" w:type="dxa"/>
          </w:tcPr>
          <w:p w14:paraId="4359395E" w14:textId="2FF8ED96" w:rsidR="00F01839" w:rsidRPr="000154ED" w:rsidRDefault="00EB196E" w:rsidP="006977F4">
            <w:r>
              <w:t>V1.0</w:t>
            </w:r>
          </w:p>
        </w:tc>
      </w:tr>
      <w:tr w:rsidR="00F01839" w:rsidRPr="000154ED" w14:paraId="496F5873" w14:textId="77777777" w:rsidTr="003B0178">
        <w:tc>
          <w:tcPr>
            <w:tcW w:w="2518" w:type="dxa"/>
          </w:tcPr>
          <w:p w14:paraId="3898A69A" w14:textId="74878FE1" w:rsidR="00F01839" w:rsidRPr="000154ED" w:rsidRDefault="000154ED" w:rsidP="006B7B37">
            <w:pPr>
              <w:pStyle w:val="MetadatenHeadline"/>
            </w:pPr>
            <w:r w:rsidRPr="000154ED">
              <w:t>Date:</w:t>
            </w:r>
          </w:p>
        </w:tc>
        <w:tc>
          <w:tcPr>
            <w:tcW w:w="6554" w:type="dxa"/>
          </w:tcPr>
          <w:p w14:paraId="533C3FFB" w14:textId="5B3C45FC" w:rsidR="00F01839" w:rsidRPr="000154ED" w:rsidRDefault="00772A08" w:rsidP="00DD5A4C">
            <w:pPr>
              <w:rPr>
                <w:rFonts w:hint="eastAsia"/>
                <w:lang w:eastAsia="zh-CN"/>
              </w:rPr>
            </w:pPr>
            <w:r>
              <w:t>1</w:t>
            </w:r>
            <w:r w:rsidR="006E7851">
              <w:rPr>
                <w:rFonts w:hint="eastAsia"/>
                <w:lang w:eastAsia="zh-CN"/>
              </w:rPr>
              <w:t>3</w:t>
            </w:r>
            <w:r w:rsidR="00EB196E">
              <w:t>/</w:t>
            </w:r>
            <w:r w:rsidR="00F44C6D">
              <w:t>0</w:t>
            </w:r>
            <w:r w:rsidR="006E7851">
              <w:rPr>
                <w:rFonts w:hint="eastAsia"/>
                <w:lang w:eastAsia="zh-CN"/>
              </w:rPr>
              <w:t>3</w:t>
            </w:r>
            <w:r w:rsidR="00EB196E">
              <w:t>/20</w:t>
            </w:r>
            <w:r w:rsidR="000D6D17">
              <w:t>2</w:t>
            </w:r>
            <w:r w:rsidR="006E7851">
              <w:rPr>
                <w:rFonts w:hint="eastAsia"/>
                <w:lang w:eastAsia="zh-CN"/>
              </w:rPr>
              <w:t>5</w:t>
            </w:r>
          </w:p>
        </w:tc>
      </w:tr>
      <w:tr w:rsidR="00F01839" w:rsidRPr="000154ED" w14:paraId="795E1975" w14:textId="77777777" w:rsidTr="003B0178">
        <w:tc>
          <w:tcPr>
            <w:tcW w:w="2518" w:type="dxa"/>
          </w:tcPr>
          <w:p w14:paraId="4FA10C91" w14:textId="1DC75F0B" w:rsidR="00F01839" w:rsidRPr="000154ED" w:rsidRDefault="00F01839" w:rsidP="006B7B37">
            <w:pPr>
              <w:pStyle w:val="MetadatenHeadline"/>
            </w:pPr>
          </w:p>
        </w:tc>
        <w:tc>
          <w:tcPr>
            <w:tcW w:w="6554" w:type="dxa"/>
          </w:tcPr>
          <w:p w14:paraId="706BF9E1" w14:textId="0D94BA9A" w:rsidR="00F01839" w:rsidRPr="000154ED" w:rsidRDefault="00F01839" w:rsidP="006977F4"/>
        </w:tc>
      </w:tr>
      <w:tr w:rsidR="00F01839" w:rsidRPr="000154ED" w14:paraId="338B395A" w14:textId="77777777" w:rsidTr="003B0178">
        <w:tc>
          <w:tcPr>
            <w:tcW w:w="2518" w:type="dxa"/>
          </w:tcPr>
          <w:p w14:paraId="2A038CED" w14:textId="06938479" w:rsidR="00F01839" w:rsidRPr="000154ED" w:rsidRDefault="00F01839" w:rsidP="006B7B37">
            <w:pPr>
              <w:pStyle w:val="MetadatenHeadline"/>
            </w:pPr>
          </w:p>
        </w:tc>
        <w:tc>
          <w:tcPr>
            <w:tcW w:w="6554" w:type="dxa"/>
          </w:tcPr>
          <w:p w14:paraId="65421778" w14:textId="0495EC36" w:rsidR="00F01839" w:rsidRPr="000154ED" w:rsidRDefault="00F01839" w:rsidP="006977F4"/>
        </w:tc>
      </w:tr>
      <w:tr w:rsidR="00933757" w:rsidRPr="000154ED" w14:paraId="31D2C130" w14:textId="77777777" w:rsidTr="003B0178">
        <w:tc>
          <w:tcPr>
            <w:tcW w:w="2518" w:type="dxa"/>
          </w:tcPr>
          <w:p w14:paraId="3AC7B6F4" w14:textId="19ADDC8C" w:rsidR="00933757" w:rsidRPr="000154ED" w:rsidRDefault="00933757" w:rsidP="006B7B37">
            <w:pPr>
              <w:pStyle w:val="MetadatenHeadline"/>
            </w:pPr>
          </w:p>
        </w:tc>
        <w:tc>
          <w:tcPr>
            <w:tcW w:w="6554" w:type="dxa"/>
          </w:tcPr>
          <w:p w14:paraId="1AC27A19" w14:textId="644DD9EA" w:rsidR="00933757" w:rsidRDefault="00933757" w:rsidP="006977F4"/>
        </w:tc>
      </w:tr>
    </w:tbl>
    <w:p w14:paraId="67D68362" w14:textId="77777777" w:rsidR="00F01839" w:rsidRPr="000154ED" w:rsidRDefault="00F01839">
      <w:pPr>
        <w:spacing w:before="0" w:after="0" w:line="240" w:lineRule="auto"/>
        <w:jc w:val="left"/>
      </w:pPr>
      <w:bookmarkStart w:id="0" w:name="_Toc370721343"/>
      <w:bookmarkStart w:id="1" w:name="_Toc370721425"/>
      <w:bookmarkStart w:id="2" w:name="_Toc370721344"/>
      <w:bookmarkStart w:id="3" w:name="_Toc370721426"/>
      <w:bookmarkEnd w:id="0"/>
      <w:bookmarkEnd w:id="1"/>
      <w:r w:rsidRPr="000154ED">
        <w:br w:type="page"/>
      </w:r>
    </w:p>
    <w:p w14:paraId="0C5C4185" w14:textId="77777777" w:rsidR="00933757" w:rsidRDefault="00933757" w:rsidP="006B7B37">
      <w:pPr>
        <w:pStyle w:val="MetadatenHeadline"/>
      </w:pPr>
      <w:bookmarkStart w:id="4" w:name="_Toc370729865"/>
    </w:p>
    <w:p w14:paraId="38567579" w14:textId="5266FBFF" w:rsidR="00B17BB3" w:rsidRPr="000154ED" w:rsidRDefault="000154ED" w:rsidP="006B7B37">
      <w:pPr>
        <w:pStyle w:val="MetadatenHeadline"/>
      </w:pPr>
      <w:r w:rsidRPr="000154ED">
        <w:t>Version History</w:t>
      </w:r>
      <w:r w:rsidR="00B17BB3" w:rsidRPr="000154ED">
        <w:t>:</w:t>
      </w:r>
    </w:p>
    <w:tbl>
      <w:tblPr>
        <w:tblW w:w="0" w:type="auto"/>
        <w:tblBorders>
          <w:top w:val="single" w:sz="4" w:space="0" w:color="35667C"/>
          <w:left w:val="single" w:sz="4" w:space="0" w:color="35667C"/>
          <w:bottom w:val="single" w:sz="4" w:space="0" w:color="35667C"/>
          <w:right w:val="single" w:sz="4" w:space="0" w:color="35667C"/>
          <w:insideH w:val="single" w:sz="4" w:space="0" w:color="35667C"/>
          <w:insideV w:val="single" w:sz="4" w:space="0" w:color="35667C"/>
        </w:tblBorders>
        <w:tblLook w:val="01E0" w:firstRow="1" w:lastRow="1" w:firstColumn="1" w:lastColumn="1" w:noHBand="0" w:noVBand="0"/>
      </w:tblPr>
      <w:tblGrid>
        <w:gridCol w:w="1266"/>
        <w:gridCol w:w="1582"/>
        <w:gridCol w:w="1850"/>
        <w:gridCol w:w="4372"/>
      </w:tblGrid>
      <w:tr w:rsidR="00B17BB3" w:rsidRPr="000154ED" w14:paraId="6822E707" w14:textId="77777777" w:rsidTr="003B0178">
        <w:trPr>
          <w:trHeight w:val="397"/>
          <w:tblHeader/>
        </w:trPr>
        <w:tc>
          <w:tcPr>
            <w:tcW w:w="1276" w:type="dxa"/>
            <w:tcBorders>
              <w:left w:val="nil"/>
              <w:bottom w:val="single" w:sz="4" w:space="0" w:color="35667C"/>
              <w:right w:val="nil"/>
            </w:tcBorders>
            <w:vAlign w:val="center"/>
          </w:tcPr>
          <w:p w14:paraId="67E56E55" w14:textId="77777777" w:rsidR="00B17BB3" w:rsidRPr="000154ED" w:rsidRDefault="00B17BB3" w:rsidP="00F01839">
            <w:pPr>
              <w:pStyle w:val="TabelleKopf"/>
            </w:pPr>
            <w:r w:rsidRPr="000154ED">
              <w:t>Version</w:t>
            </w:r>
          </w:p>
        </w:tc>
        <w:tc>
          <w:tcPr>
            <w:tcW w:w="1588" w:type="dxa"/>
            <w:tcBorders>
              <w:left w:val="nil"/>
              <w:bottom w:val="single" w:sz="4" w:space="0" w:color="35667C"/>
              <w:right w:val="nil"/>
            </w:tcBorders>
            <w:vAlign w:val="center"/>
          </w:tcPr>
          <w:p w14:paraId="67C6A8BD" w14:textId="5E66F21F" w:rsidR="00B17BB3" w:rsidRPr="000154ED" w:rsidRDefault="000154ED" w:rsidP="00F01839">
            <w:pPr>
              <w:pStyle w:val="TabelleKopf"/>
            </w:pPr>
            <w:r w:rsidRPr="000154ED">
              <w:t>Date</w:t>
            </w:r>
          </w:p>
        </w:tc>
        <w:tc>
          <w:tcPr>
            <w:tcW w:w="1871" w:type="dxa"/>
            <w:tcBorders>
              <w:left w:val="nil"/>
              <w:bottom w:val="single" w:sz="4" w:space="0" w:color="35667C"/>
              <w:right w:val="nil"/>
            </w:tcBorders>
            <w:vAlign w:val="center"/>
          </w:tcPr>
          <w:p w14:paraId="4B445026" w14:textId="2E6380EE" w:rsidR="00B17BB3" w:rsidRPr="000154ED" w:rsidRDefault="00B17BB3" w:rsidP="00F01839">
            <w:pPr>
              <w:pStyle w:val="TabelleKopf"/>
            </w:pPr>
            <w:r w:rsidRPr="000154ED">
              <w:t>Aut</w:t>
            </w:r>
            <w:r w:rsidR="000154ED" w:rsidRPr="000154ED">
              <w:t>h</w:t>
            </w:r>
            <w:r w:rsidRPr="000154ED">
              <w:t>or</w:t>
            </w:r>
          </w:p>
        </w:tc>
        <w:tc>
          <w:tcPr>
            <w:tcW w:w="4445" w:type="dxa"/>
            <w:tcBorders>
              <w:left w:val="nil"/>
              <w:bottom w:val="single" w:sz="4" w:space="0" w:color="35667C"/>
              <w:right w:val="nil"/>
            </w:tcBorders>
            <w:vAlign w:val="center"/>
          </w:tcPr>
          <w:p w14:paraId="16C39474" w14:textId="59743996" w:rsidR="00B17BB3" w:rsidRPr="000154ED" w:rsidRDefault="000154ED" w:rsidP="00F01839">
            <w:pPr>
              <w:pStyle w:val="TabelleKopf"/>
            </w:pPr>
            <w:r w:rsidRPr="000154ED">
              <w:t>Comments</w:t>
            </w:r>
          </w:p>
        </w:tc>
      </w:tr>
      <w:tr w:rsidR="00B17BB3" w:rsidRPr="00287A35" w14:paraId="04543C89" w14:textId="77777777" w:rsidTr="003B0178">
        <w:trPr>
          <w:trHeight w:val="397"/>
          <w:tblHeader/>
        </w:trPr>
        <w:tc>
          <w:tcPr>
            <w:tcW w:w="1276" w:type="dxa"/>
            <w:tcBorders>
              <w:left w:val="nil"/>
              <w:bottom w:val="dashed" w:sz="4" w:space="0" w:color="35667C"/>
              <w:right w:val="nil"/>
            </w:tcBorders>
            <w:vAlign w:val="center"/>
          </w:tcPr>
          <w:p w14:paraId="1E05DCEC" w14:textId="4C1B8125" w:rsidR="00B17BB3" w:rsidRPr="00F44C6D" w:rsidRDefault="00EB196E" w:rsidP="00F44C6D">
            <w:pPr>
              <w:rPr>
                <w:lang w:val="de-DE"/>
              </w:rPr>
            </w:pPr>
            <w:r w:rsidRPr="00F44C6D">
              <w:rPr>
                <w:lang w:val="de-DE"/>
              </w:rPr>
              <w:t>V</w:t>
            </w:r>
            <w:r w:rsidR="00B17BB3" w:rsidRPr="00F44C6D">
              <w:rPr>
                <w:lang w:val="de-DE"/>
              </w:rPr>
              <w:t>1</w:t>
            </w:r>
            <w:r w:rsidRPr="00F44C6D">
              <w:rPr>
                <w:lang w:val="de-DE"/>
              </w:rPr>
              <w:t>.0</w:t>
            </w:r>
          </w:p>
        </w:tc>
        <w:tc>
          <w:tcPr>
            <w:tcW w:w="1588" w:type="dxa"/>
            <w:tcBorders>
              <w:left w:val="nil"/>
              <w:bottom w:val="dashed" w:sz="4" w:space="0" w:color="35667C"/>
              <w:right w:val="nil"/>
            </w:tcBorders>
            <w:vAlign w:val="center"/>
          </w:tcPr>
          <w:p w14:paraId="61F91A5B" w14:textId="14192926" w:rsidR="00B17BB3" w:rsidRPr="00F44C6D" w:rsidRDefault="00772A08" w:rsidP="00F44C6D">
            <w:pPr>
              <w:rPr>
                <w:rFonts w:hint="eastAsia"/>
                <w:lang w:val="de-DE" w:eastAsia="zh-CN"/>
              </w:rPr>
            </w:pPr>
            <w:r>
              <w:rPr>
                <w:lang w:val="de-DE"/>
              </w:rPr>
              <w:t>1</w:t>
            </w:r>
            <w:r w:rsidR="00496093">
              <w:rPr>
                <w:rFonts w:hint="eastAsia"/>
                <w:lang w:val="de-DE" w:eastAsia="zh-CN"/>
              </w:rPr>
              <w:t>3</w:t>
            </w:r>
            <w:r w:rsidR="00B91FAF" w:rsidRPr="00F44C6D">
              <w:rPr>
                <w:lang w:val="de-DE"/>
              </w:rPr>
              <w:t>/</w:t>
            </w:r>
            <w:r w:rsidR="00F44C6D">
              <w:rPr>
                <w:lang w:val="de-DE"/>
              </w:rPr>
              <w:t>0</w:t>
            </w:r>
            <w:r w:rsidR="00496093">
              <w:rPr>
                <w:rFonts w:hint="eastAsia"/>
                <w:lang w:val="de-DE" w:eastAsia="zh-CN"/>
              </w:rPr>
              <w:t>3</w:t>
            </w:r>
            <w:r w:rsidR="00B91FAF" w:rsidRPr="00F44C6D">
              <w:rPr>
                <w:lang w:val="de-DE"/>
              </w:rPr>
              <w:t>/202</w:t>
            </w:r>
            <w:r w:rsidR="00496093">
              <w:rPr>
                <w:rFonts w:hint="eastAsia"/>
                <w:lang w:val="de-DE" w:eastAsia="zh-CN"/>
              </w:rPr>
              <w:t>5</w:t>
            </w:r>
          </w:p>
        </w:tc>
        <w:tc>
          <w:tcPr>
            <w:tcW w:w="1871" w:type="dxa"/>
            <w:tcBorders>
              <w:left w:val="nil"/>
              <w:bottom w:val="dashed" w:sz="4" w:space="0" w:color="35667C"/>
              <w:right w:val="nil"/>
            </w:tcBorders>
            <w:vAlign w:val="center"/>
          </w:tcPr>
          <w:p w14:paraId="2C74FFFC" w14:textId="159714D6" w:rsidR="00B17BB3" w:rsidRPr="00F44C6D" w:rsidRDefault="00DF4EB8" w:rsidP="00F44C6D">
            <w:pPr>
              <w:rPr>
                <w:lang w:val="de-DE" w:eastAsia="zh-CN"/>
              </w:rPr>
            </w:pPr>
            <w:r>
              <w:rPr>
                <w:rFonts w:hint="eastAsia"/>
                <w:lang w:val="de-DE" w:eastAsia="zh-CN"/>
              </w:rPr>
              <w:t>J</w:t>
            </w:r>
            <w:r>
              <w:rPr>
                <w:lang w:val="de-DE" w:eastAsia="zh-CN"/>
              </w:rPr>
              <w:t>immy Xu</w:t>
            </w:r>
          </w:p>
        </w:tc>
        <w:tc>
          <w:tcPr>
            <w:tcW w:w="4445" w:type="dxa"/>
            <w:tcBorders>
              <w:left w:val="nil"/>
              <w:bottom w:val="dashed" w:sz="4" w:space="0" w:color="35667C"/>
              <w:right w:val="nil"/>
            </w:tcBorders>
            <w:vAlign w:val="center"/>
          </w:tcPr>
          <w:p w14:paraId="1F8D21BE" w14:textId="0ECCCB57" w:rsidR="00B17BB3" w:rsidRPr="00FD52E5" w:rsidRDefault="00B17BB3" w:rsidP="00636D1B">
            <w:pPr>
              <w:pStyle w:val="Beispiel"/>
              <w:rPr>
                <w:lang w:val="de-DE"/>
              </w:rPr>
            </w:pPr>
          </w:p>
        </w:tc>
      </w:tr>
      <w:tr w:rsidR="00B17BB3" w:rsidRPr="00287A35" w14:paraId="3836C2BE" w14:textId="77777777" w:rsidTr="003B0178">
        <w:trPr>
          <w:trHeight w:val="397"/>
          <w:tblHeader/>
        </w:trPr>
        <w:tc>
          <w:tcPr>
            <w:tcW w:w="1276" w:type="dxa"/>
            <w:tcBorders>
              <w:top w:val="dashed" w:sz="4" w:space="0" w:color="35667C"/>
              <w:left w:val="nil"/>
              <w:bottom w:val="dashed" w:sz="4" w:space="0" w:color="35667C"/>
              <w:right w:val="nil"/>
            </w:tcBorders>
            <w:vAlign w:val="center"/>
          </w:tcPr>
          <w:p w14:paraId="2EA30453" w14:textId="4E1D28E6" w:rsidR="00B17BB3" w:rsidRPr="00172090" w:rsidRDefault="00B17BB3" w:rsidP="003B0178"/>
        </w:tc>
        <w:tc>
          <w:tcPr>
            <w:tcW w:w="1588" w:type="dxa"/>
            <w:tcBorders>
              <w:top w:val="dashed" w:sz="4" w:space="0" w:color="35667C"/>
              <w:left w:val="nil"/>
              <w:bottom w:val="dashed" w:sz="4" w:space="0" w:color="35667C"/>
              <w:right w:val="nil"/>
            </w:tcBorders>
            <w:vAlign w:val="center"/>
          </w:tcPr>
          <w:p w14:paraId="3EE9B29A" w14:textId="78E040A6" w:rsidR="00B17BB3" w:rsidRPr="00FD52E5" w:rsidRDefault="00B17BB3" w:rsidP="003B0178">
            <w:pPr>
              <w:rPr>
                <w:lang w:val="de-DE"/>
              </w:rPr>
            </w:pPr>
          </w:p>
        </w:tc>
        <w:tc>
          <w:tcPr>
            <w:tcW w:w="1871" w:type="dxa"/>
            <w:tcBorders>
              <w:top w:val="dashed" w:sz="4" w:space="0" w:color="35667C"/>
              <w:left w:val="nil"/>
              <w:bottom w:val="dashed" w:sz="4" w:space="0" w:color="35667C"/>
              <w:right w:val="nil"/>
            </w:tcBorders>
            <w:vAlign w:val="center"/>
          </w:tcPr>
          <w:p w14:paraId="26759E9B" w14:textId="7317F35E" w:rsidR="00B17BB3" w:rsidRPr="00FD52E5" w:rsidRDefault="00B17BB3" w:rsidP="003B0178">
            <w:pPr>
              <w:rPr>
                <w:lang w:val="de-DE"/>
              </w:rPr>
            </w:pPr>
          </w:p>
        </w:tc>
        <w:tc>
          <w:tcPr>
            <w:tcW w:w="4445" w:type="dxa"/>
            <w:tcBorders>
              <w:top w:val="dashed" w:sz="4" w:space="0" w:color="35667C"/>
              <w:left w:val="nil"/>
              <w:bottom w:val="dashed" w:sz="4" w:space="0" w:color="35667C"/>
              <w:right w:val="nil"/>
            </w:tcBorders>
            <w:vAlign w:val="center"/>
          </w:tcPr>
          <w:p w14:paraId="09525FED" w14:textId="3D4DF760" w:rsidR="00B17BB3" w:rsidRPr="00FD52E5" w:rsidRDefault="00B17BB3" w:rsidP="003B0178">
            <w:pPr>
              <w:rPr>
                <w:lang w:val="de-DE"/>
              </w:rPr>
            </w:pPr>
          </w:p>
        </w:tc>
      </w:tr>
      <w:tr w:rsidR="00B17BB3" w:rsidRPr="00287A35" w14:paraId="0F7F1FE6" w14:textId="77777777" w:rsidTr="003B0178">
        <w:trPr>
          <w:trHeight w:val="397"/>
          <w:tblHeader/>
        </w:trPr>
        <w:tc>
          <w:tcPr>
            <w:tcW w:w="1276" w:type="dxa"/>
            <w:tcBorders>
              <w:top w:val="dashed" w:sz="4" w:space="0" w:color="35667C"/>
              <w:left w:val="nil"/>
              <w:right w:val="nil"/>
            </w:tcBorders>
            <w:vAlign w:val="center"/>
          </w:tcPr>
          <w:p w14:paraId="27D9BCFB" w14:textId="77777777" w:rsidR="00B17BB3" w:rsidRPr="00FD52E5" w:rsidRDefault="00B17BB3" w:rsidP="003B0178">
            <w:pPr>
              <w:rPr>
                <w:lang w:val="de-DE"/>
              </w:rPr>
            </w:pPr>
          </w:p>
        </w:tc>
        <w:tc>
          <w:tcPr>
            <w:tcW w:w="1588" w:type="dxa"/>
            <w:tcBorders>
              <w:top w:val="dashed" w:sz="4" w:space="0" w:color="35667C"/>
              <w:left w:val="nil"/>
              <w:right w:val="nil"/>
            </w:tcBorders>
            <w:vAlign w:val="center"/>
          </w:tcPr>
          <w:p w14:paraId="6733A75F" w14:textId="77777777" w:rsidR="00B17BB3" w:rsidRPr="00FD52E5" w:rsidRDefault="00B17BB3" w:rsidP="003B0178">
            <w:pPr>
              <w:rPr>
                <w:lang w:val="de-DE"/>
              </w:rPr>
            </w:pPr>
          </w:p>
        </w:tc>
        <w:tc>
          <w:tcPr>
            <w:tcW w:w="1871" w:type="dxa"/>
            <w:tcBorders>
              <w:top w:val="dashed" w:sz="4" w:space="0" w:color="35667C"/>
              <w:left w:val="nil"/>
              <w:right w:val="nil"/>
            </w:tcBorders>
            <w:vAlign w:val="center"/>
          </w:tcPr>
          <w:p w14:paraId="43A8DE93" w14:textId="77777777" w:rsidR="00B17BB3" w:rsidRPr="00FD52E5" w:rsidRDefault="00B17BB3" w:rsidP="003B0178">
            <w:pPr>
              <w:rPr>
                <w:lang w:val="de-DE"/>
              </w:rPr>
            </w:pPr>
          </w:p>
        </w:tc>
        <w:tc>
          <w:tcPr>
            <w:tcW w:w="4445" w:type="dxa"/>
            <w:tcBorders>
              <w:top w:val="dashed" w:sz="4" w:space="0" w:color="35667C"/>
              <w:left w:val="nil"/>
              <w:right w:val="nil"/>
            </w:tcBorders>
            <w:vAlign w:val="center"/>
          </w:tcPr>
          <w:p w14:paraId="406F78EE" w14:textId="77777777" w:rsidR="00B17BB3" w:rsidRPr="00FD52E5" w:rsidRDefault="00B17BB3" w:rsidP="003B0178">
            <w:pPr>
              <w:rPr>
                <w:lang w:val="de-DE"/>
              </w:rPr>
            </w:pPr>
          </w:p>
        </w:tc>
      </w:tr>
    </w:tbl>
    <w:p w14:paraId="27F8BC4B" w14:textId="5085827D" w:rsidR="00933757" w:rsidRDefault="00933757" w:rsidP="006B7B37">
      <w:pPr>
        <w:pStyle w:val="MetadatenHeadline"/>
        <w:rPr>
          <w:lang w:val="de-DE"/>
        </w:rPr>
      </w:pPr>
    </w:p>
    <w:p w14:paraId="63B11F83" w14:textId="77777777" w:rsidR="00853F16" w:rsidRDefault="00853F16" w:rsidP="006B7B37">
      <w:pPr>
        <w:pStyle w:val="MetadatenHeadline"/>
        <w:rPr>
          <w:lang w:val="de-DE"/>
        </w:rPr>
      </w:pPr>
    </w:p>
    <w:p w14:paraId="1D12BEA8" w14:textId="77777777" w:rsidR="00853F16" w:rsidRPr="00123AF7" w:rsidRDefault="00853F16" w:rsidP="006B7B37">
      <w:pPr>
        <w:pStyle w:val="MetadatenHeadline"/>
        <w:rPr>
          <w:lang w:val="de-DE"/>
        </w:rPr>
      </w:pPr>
    </w:p>
    <w:p w14:paraId="505ABB41" w14:textId="58428ABC" w:rsidR="007E33AF" w:rsidRPr="002972D5" w:rsidRDefault="00853F16" w:rsidP="002972D5">
      <w:pPr>
        <w:spacing w:before="0" w:after="0" w:line="240" w:lineRule="auto"/>
        <w:jc w:val="left"/>
        <w:rPr>
          <w:rFonts w:cs="Arial"/>
          <w:b/>
          <w:color w:val="35667C"/>
          <w:lang w:val="de-DE"/>
        </w:rPr>
      </w:pPr>
      <w:r>
        <w:rPr>
          <w:lang w:val="de-DE"/>
        </w:rPr>
        <w:br w:type="page"/>
      </w:r>
    </w:p>
    <w:p w14:paraId="62A84F04" w14:textId="71953FBC" w:rsidR="00885E71" w:rsidRDefault="00AC23EB" w:rsidP="006977F4">
      <w:pPr>
        <w:pStyle w:val="1"/>
      </w:pPr>
      <w:bookmarkStart w:id="5" w:name="_Berechtigungskonzept"/>
      <w:bookmarkStart w:id="6" w:name="_Ref383700188"/>
      <w:bookmarkStart w:id="7" w:name="_Toc400636086"/>
      <w:bookmarkStart w:id="8" w:name="_Toc159412403"/>
      <w:bookmarkStart w:id="9" w:name="_Toc373315328"/>
      <w:bookmarkStart w:id="10" w:name="_Toc350164249"/>
      <w:bookmarkEnd w:id="5"/>
      <w:r>
        <w:lastRenderedPageBreak/>
        <w:t xml:space="preserve">Business </w:t>
      </w:r>
      <w:r w:rsidR="00885E71">
        <w:t>Purpose</w:t>
      </w:r>
    </w:p>
    <w:p w14:paraId="345BFA97" w14:textId="55B8BE84" w:rsidR="00A32C10" w:rsidRDefault="00B63281" w:rsidP="00A32C10">
      <w:r>
        <w:t xml:space="preserve">In CARIAD SE, different objects are created for projects. </w:t>
      </w:r>
    </w:p>
    <w:p w14:paraId="458EE244" w14:textId="2919AD34" w:rsidR="00B63281" w:rsidRDefault="00B63281" w:rsidP="00B63281">
      <w:pPr>
        <w:pStyle w:val="aa"/>
        <w:numPr>
          <w:ilvl w:val="0"/>
          <w:numId w:val="4"/>
        </w:numPr>
      </w:pPr>
      <w:r>
        <w:t>Portfolio Item in PFM.</w:t>
      </w:r>
    </w:p>
    <w:p w14:paraId="60E449EF" w14:textId="16A52A4A" w:rsidR="00B63281" w:rsidRDefault="00B63281" w:rsidP="00B63281">
      <w:pPr>
        <w:pStyle w:val="aa"/>
        <w:numPr>
          <w:ilvl w:val="0"/>
          <w:numId w:val="4"/>
        </w:numPr>
      </w:pPr>
      <w:r>
        <w:t>Commercial Project in CPM.</w:t>
      </w:r>
    </w:p>
    <w:p w14:paraId="79D821A3" w14:textId="19DE0401" w:rsidR="00B63281" w:rsidRDefault="00B63281" w:rsidP="00B63281">
      <w:pPr>
        <w:pStyle w:val="aa"/>
        <w:numPr>
          <w:ilvl w:val="0"/>
          <w:numId w:val="4"/>
        </w:numPr>
      </w:pPr>
      <w:r>
        <w:t>WBS Element in PS.</w:t>
      </w:r>
    </w:p>
    <w:p w14:paraId="7C65E73B" w14:textId="0EC37949" w:rsidR="00B63281" w:rsidRDefault="00B63281" w:rsidP="00B63281">
      <w:r>
        <w:t>In standard SAP, CPM projects can be created and synchronized from portfolio item.</w:t>
      </w:r>
    </w:p>
    <w:p w14:paraId="501FB992" w14:textId="1F05E8D8" w:rsidR="00B63281" w:rsidRDefault="00B63281" w:rsidP="00B63281">
      <w:r>
        <w:t>To fasten the creation process of WBS Elements, a program is implemented.</w:t>
      </w:r>
    </w:p>
    <w:p w14:paraId="41402952" w14:textId="7E5AAAFB" w:rsidR="00B63281" w:rsidRDefault="00B63281" w:rsidP="00B63281">
      <w:r>
        <w:t>Creation:</w:t>
      </w:r>
    </w:p>
    <w:p w14:paraId="7C2D574F" w14:textId="6805F445" w:rsidR="00B63281" w:rsidRDefault="00B63281" w:rsidP="00B63281">
      <w:pPr>
        <w:pStyle w:val="aa"/>
        <w:numPr>
          <w:ilvl w:val="0"/>
          <w:numId w:val="5"/>
        </w:numPr>
      </w:pPr>
      <w:r>
        <w:t>Create WBS Elements</w:t>
      </w:r>
    </w:p>
    <w:p w14:paraId="05440F26" w14:textId="249F6881" w:rsidR="00B63281" w:rsidRDefault="00B63281" w:rsidP="00B63281">
      <w:pPr>
        <w:pStyle w:val="aa"/>
        <w:numPr>
          <w:ilvl w:val="0"/>
          <w:numId w:val="5"/>
        </w:numPr>
      </w:pPr>
      <w:r>
        <w:t>Link WBS Elements to CPM projects</w:t>
      </w:r>
    </w:p>
    <w:p w14:paraId="41503A98" w14:textId="1BBB8247" w:rsidR="00B63281" w:rsidRDefault="00B63281" w:rsidP="00B63281">
      <w:pPr>
        <w:pStyle w:val="aa"/>
        <w:numPr>
          <w:ilvl w:val="0"/>
          <w:numId w:val="5"/>
        </w:numPr>
      </w:pPr>
      <w:r>
        <w:t>Create default financial plan</w:t>
      </w:r>
    </w:p>
    <w:p w14:paraId="0523B8CA" w14:textId="39B2DC1D" w:rsidR="00B63281" w:rsidRDefault="00B63281" w:rsidP="00B63281">
      <w:r>
        <w:t>Synchronization:</w:t>
      </w:r>
    </w:p>
    <w:p w14:paraId="1EF93B5C" w14:textId="426A66DA" w:rsidR="00B63281" w:rsidRDefault="00B63281" w:rsidP="00B63281">
      <w:pPr>
        <w:pStyle w:val="aa"/>
        <w:numPr>
          <w:ilvl w:val="0"/>
          <w:numId w:val="6"/>
        </w:numPr>
      </w:pPr>
      <w:r>
        <w:t>Update WBS attributes</w:t>
      </w:r>
    </w:p>
    <w:p w14:paraId="731D4694" w14:textId="4221F303" w:rsidR="00B63281" w:rsidRDefault="00B63281" w:rsidP="00B63281">
      <w:pPr>
        <w:pStyle w:val="aa"/>
        <w:numPr>
          <w:ilvl w:val="0"/>
          <w:numId w:val="6"/>
        </w:numPr>
      </w:pPr>
      <w:r>
        <w:t>Update WBS status</w:t>
      </w:r>
    </w:p>
    <w:p w14:paraId="2FA7224D" w14:textId="266900A4" w:rsidR="00B63281" w:rsidRDefault="00B63281" w:rsidP="00B63281">
      <w:pPr>
        <w:pStyle w:val="aa"/>
        <w:numPr>
          <w:ilvl w:val="0"/>
          <w:numId w:val="6"/>
        </w:numPr>
      </w:pPr>
      <w:r>
        <w:t>Update WBS partners</w:t>
      </w:r>
    </w:p>
    <w:p w14:paraId="47A936F7" w14:textId="254A506C" w:rsidR="00A32C10" w:rsidRDefault="00A32C10" w:rsidP="00A32C10"/>
    <w:p w14:paraId="16340194" w14:textId="1652E2F3" w:rsidR="006977F4" w:rsidRDefault="00AC23EB" w:rsidP="0033532E">
      <w:pPr>
        <w:pStyle w:val="1"/>
      </w:pPr>
      <w:r>
        <w:rPr>
          <w:lang w:eastAsia="zh-CN"/>
        </w:rPr>
        <w:lastRenderedPageBreak/>
        <w:t>Functional</w:t>
      </w:r>
      <w:r w:rsidR="00486127">
        <w:t xml:space="preserve"> </w:t>
      </w:r>
      <w:r w:rsidR="006977F4" w:rsidRPr="006977F4">
        <w:t>Specification</w:t>
      </w:r>
      <w:bookmarkEnd w:id="6"/>
      <w:bookmarkEnd w:id="7"/>
      <w:bookmarkEnd w:id="8"/>
    </w:p>
    <w:p w14:paraId="565AEAAD" w14:textId="7E3FA9E5" w:rsidR="00FA5C1E" w:rsidRDefault="00551FD2" w:rsidP="00CB18D1">
      <w:pPr>
        <w:pStyle w:val="2"/>
      </w:pPr>
      <w:bookmarkStart w:id="11" w:name="_Toc370923308"/>
      <w:bookmarkStart w:id="12" w:name="_Toc400636098"/>
      <w:bookmarkEnd w:id="9"/>
      <w:bookmarkEnd w:id="10"/>
      <w:r>
        <w:rPr>
          <w:rFonts w:hint="eastAsia"/>
          <w:lang w:eastAsia="zh-CN"/>
        </w:rPr>
        <w:t>Overview</w:t>
      </w:r>
    </w:p>
    <w:p w14:paraId="4C164933" w14:textId="2BC1DB73" w:rsidR="00DE6D0B" w:rsidRDefault="00A50187" w:rsidP="00FA5C1E">
      <w:pPr>
        <w:pStyle w:val="Hinweistext"/>
        <w:rPr>
          <w:i w:val="0"/>
          <w:iCs/>
          <w:color w:val="auto"/>
          <w:highlight w:val="green"/>
        </w:rPr>
      </w:pPr>
      <w:r>
        <w:rPr>
          <w:i w:val="0"/>
          <w:iCs/>
          <w:color w:val="auto"/>
        </w:rPr>
        <w:t>Functional r</w:t>
      </w:r>
      <w:r w:rsidR="00541E4F">
        <w:rPr>
          <w:i w:val="0"/>
          <w:iCs/>
          <w:color w:val="auto"/>
        </w:rPr>
        <w:t xml:space="preserve">equirement: </w:t>
      </w:r>
      <w:r w:rsidR="007C2AB3">
        <w:rPr>
          <w:i w:val="0"/>
          <w:iCs/>
          <w:color w:val="auto"/>
        </w:rPr>
        <w:t>Synchronize project attributes from newly added/changed portfolio items.</w:t>
      </w:r>
    </w:p>
    <w:p w14:paraId="5C3E4A31" w14:textId="243A553D" w:rsidR="007C2AB3" w:rsidRPr="00551FD2" w:rsidRDefault="00551FD2" w:rsidP="00FA5C1E">
      <w:pPr>
        <w:pStyle w:val="Hinweistext"/>
        <w:rPr>
          <w:b/>
          <w:bCs/>
          <w:i w:val="0"/>
          <w:iCs/>
          <w:color w:val="auto"/>
        </w:rPr>
      </w:pPr>
      <w:r w:rsidRPr="00551FD2">
        <w:rPr>
          <w:b/>
          <w:bCs/>
          <w:i w:val="0"/>
          <w:iCs/>
          <w:color w:val="auto"/>
        </w:rPr>
        <w:t>Initial Screen:</w:t>
      </w:r>
    </w:p>
    <w:p w14:paraId="2B1DD094" w14:textId="75497CC2" w:rsidR="000F499D" w:rsidRDefault="000F499D" w:rsidP="00FA5C1E">
      <w:pPr>
        <w:pStyle w:val="Hinweistext"/>
        <w:rPr>
          <w:i w:val="0"/>
          <w:iCs/>
          <w:color w:val="auto"/>
        </w:rPr>
      </w:pPr>
      <w:bookmarkStart w:id="13" w:name="OLE_LINK2"/>
      <w:r w:rsidRPr="000F499D">
        <w:rPr>
          <w:i w:val="0"/>
          <w:iCs/>
          <w:color w:val="auto"/>
        </w:rPr>
        <w:t>Filter</w:t>
      </w:r>
      <w:r>
        <w:rPr>
          <w:i w:val="0"/>
          <w:iCs/>
          <w:color w:val="auto"/>
        </w:rPr>
        <w:t>:</w:t>
      </w:r>
    </w:p>
    <w:p w14:paraId="11995F23" w14:textId="266A4325" w:rsidR="000F499D" w:rsidRDefault="00363A6F" w:rsidP="005C0071">
      <w:pPr>
        <w:pStyle w:val="Hinweistext"/>
        <w:ind w:firstLine="708"/>
        <w:rPr>
          <w:rFonts w:hint="eastAsia"/>
          <w:i w:val="0"/>
          <w:iCs/>
          <w:color w:val="auto"/>
          <w:lang w:eastAsia="zh-CN"/>
        </w:rPr>
      </w:pPr>
      <w:r>
        <w:rPr>
          <w:i w:val="0"/>
          <w:iCs/>
          <w:color w:val="auto"/>
        </w:rPr>
        <w:t>Portfolio</w:t>
      </w:r>
      <w:r w:rsidR="000F499D">
        <w:rPr>
          <w:i w:val="0"/>
          <w:iCs/>
          <w:color w:val="auto"/>
        </w:rPr>
        <w:t xml:space="preserve"> </w:t>
      </w:r>
      <w:r>
        <w:rPr>
          <w:i w:val="0"/>
          <w:iCs/>
          <w:color w:val="auto"/>
        </w:rPr>
        <w:t>Item</w:t>
      </w:r>
    </w:p>
    <w:p w14:paraId="03E0B940" w14:textId="77777777" w:rsidR="000F499D" w:rsidRDefault="000F499D" w:rsidP="00FA5C1E">
      <w:pPr>
        <w:pStyle w:val="Hinweistext"/>
        <w:rPr>
          <w:i w:val="0"/>
          <w:iCs/>
          <w:color w:val="auto"/>
        </w:rPr>
      </w:pPr>
    </w:p>
    <w:p w14:paraId="3E93F99A" w14:textId="697D8DC4" w:rsidR="000F499D" w:rsidRDefault="000F499D" w:rsidP="00FA5C1E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>Radio Button:</w:t>
      </w:r>
    </w:p>
    <w:p w14:paraId="78F1BA5A" w14:textId="4405C1CE" w:rsidR="000F499D" w:rsidRDefault="000F499D" w:rsidP="005C0071">
      <w:pPr>
        <w:pStyle w:val="Hinweistext"/>
        <w:ind w:firstLine="708"/>
        <w:rPr>
          <w:i w:val="0"/>
          <w:iCs/>
          <w:color w:val="auto"/>
        </w:rPr>
      </w:pPr>
      <w:r>
        <w:rPr>
          <w:i w:val="0"/>
          <w:iCs/>
          <w:color w:val="auto"/>
        </w:rPr>
        <w:t>Delta from last synchronization.</w:t>
      </w:r>
    </w:p>
    <w:p w14:paraId="48E04F78" w14:textId="385584F2" w:rsidR="000F499D" w:rsidRDefault="000F499D" w:rsidP="005C0071">
      <w:pPr>
        <w:pStyle w:val="Hinweistext"/>
        <w:ind w:firstLine="708"/>
        <w:rPr>
          <w:i w:val="0"/>
          <w:iCs/>
          <w:color w:val="auto"/>
        </w:rPr>
      </w:pPr>
      <w:r>
        <w:rPr>
          <w:i w:val="0"/>
          <w:iCs/>
          <w:color w:val="auto"/>
        </w:rPr>
        <w:t>All projects.</w:t>
      </w:r>
    </w:p>
    <w:bookmarkEnd w:id="13"/>
    <w:p w14:paraId="1F63B0BD" w14:textId="77777777" w:rsidR="000F499D" w:rsidRPr="000F499D" w:rsidRDefault="000F499D" w:rsidP="00FA5C1E">
      <w:pPr>
        <w:pStyle w:val="Hinweistext"/>
        <w:rPr>
          <w:rFonts w:hint="eastAsia"/>
          <w:i w:val="0"/>
          <w:iCs/>
          <w:color w:val="auto"/>
          <w:lang w:eastAsia="zh-CN"/>
        </w:rPr>
      </w:pPr>
    </w:p>
    <w:p w14:paraId="77B6F08E" w14:textId="77777777" w:rsidR="000F499D" w:rsidRPr="006A1FB1" w:rsidRDefault="000F499D" w:rsidP="00FA5C1E">
      <w:pPr>
        <w:pStyle w:val="Hinweistext"/>
        <w:rPr>
          <w:i w:val="0"/>
          <w:iCs/>
          <w:color w:val="auto"/>
          <w:lang w:eastAsia="zh-CN"/>
        </w:rPr>
      </w:pPr>
    </w:p>
    <w:p w14:paraId="5B0E10C0" w14:textId="0E9482BD" w:rsidR="006A1FB1" w:rsidRPr="00551FD2" w:rsidRDefault="006A1FB1" w:rsidP="00FA5C1E">
      <w:pPr>
        <w:pStyle w:val="Hinweistext"/>
        <w:rPr>
          <w:b/>
          <w:bCs/>
          <w:i w:val="0"/>
          <w:iCs/>
          <w:color w:val="auto"/>
          <w:lang w:eastAsia="zh-CN"/>
        </w:rPr>
      </w:pPr>
      <w:bookmarkStart w:id="14" w:name="OLE_LINK3"/>
      <w:r w:rsidRPr="00551FD2">
        <w:rPr>
          <w:rFonts w:hint="eastAsia"/>
          <w:b/>
          <w:bCs/>
          <w:i w:val="0"/>
          <w:iCs/>
          <w:color w:val="auto"/>
          <w:lang w:eastAsia="zh-CN"/>
        </w:rPr>
        <w:t>Prerequisite</w:t>
      </w:r>
      <w:r w:rsidRPr="00551FD2">
        <w:rPr>
          <w:b/>
          <w:bCs/>
          <w:i w:val="0"/>
          <w:iCs/>
          <w:color w:val="auto"/>
          <w:lang w:eastAsia="zh-CN"/>
        </w:rPr>
        <w:t>:</w:t>
      </w:r>
    </w:p>
    <w:p w14:paraId="23323EBE" w14:textId="5B1D6708" w:rsidR="006A1FB1" w:rsidRPr="006A1FB1" w:rsidRDefault="006A1FB1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Synchronization time is logged for each project.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6A1FB1" w14:paraId="51CEE874" w14:textId="77777777" w:rsidTr="006A1FB1">
        <w:tc>
          <w:tcPr>
            <w:tcW w:w="3020" w:type="dxa"/>
          </w:tcPr>
          <w:p w14:paraId="1C02AC74" w14:textId="5A3BE925" w:rsidR="006A1FB1" w:rsidRDefault="006A1FB1" w:rsidP="00FA5C1E">
            <w:pPr>
              <w:pStyle w:val="Hinweistext"/>
              <w:rPr>
                <w:i w:val="0"/>
                <w:iCs/>
                <w:color w:val="auto"/>
                <w:lang w:eastAsia="zh-CN"/>
              </w:rPr>
            </w:pPr>
            <w:r>
              <w:rPr>
                <w:i w:val="0"/>
                <w:iCs/>
                <w:color w:val="auto"/>
                <w:lang w:eastAsia="zh-CN"/>
              </w:rPr>
              <w:t>Project ID</w:t>
            </w:r>
          </w:p>
        </w:tc>
        <w:tc>
          <w:tcPr>
            <w:tcW w:w="3020" w:type="dxa"/>
          </w:tcPr>
          <w:p w14:paraId="2D9EA313" w14:textId="6DCF9902" w:rsidR="006A1FB1" w:rsidRDefault="006A1FB1" w:rsidP="00FA5C1E">
            <w:pPr>
              <w:pStyle w:val="Hinweistext"/>
              <w:rPr>
                <w:i w:val="0"/>
                <w:iCs/>
                <w:color w:val="auto"/>
                <w:lang w:eastAsia="zh-CN"/>
              </w:rPr>
            </w:pPr>
            <w:r>
              <w:rPr>
                <w:i w:val="0"/>
                <w:iCs/>
                <w:color w:val="auto"/>
                <w:lang w:eastAsia="zh-CN"/>
              </w:rPr>
              <w:t>Last Synchronization</w:t>
            </w:r>
          </w:p>
        </w:tc>
      </w:tr>
      <w:tr w:rsidR="006A1FB1" w14:paraId="0B9884AB" w14:textId="77777777" w:rsidTr="006A1FB1">
        <w:tc>
          <w:tcPr>
            <w:tcW w:w="3020" w:type="dxa"/>
          </w:tcPr>
          <w:p w14:paraId="09B882EF" w14:textId="5E8BA90B" w:rsidR="006A1FB1" w:rsidRDefault="006A1FB1" w:rsidP="00FA5C1E">
            <w:pPr>
              <w:pStyle w:val="Hinweistext"/>
              <w:rPr>
                <w:i w:val="0"/>
                <w:iCs/>
                <w:color w:val="auto"/>
                <w:lang w:eastAsia="zh-CN"/>
              </w:rPr>
            </w:pPr>
            <w:r>
              <w:rPr>
                <w:i w:val="0"/>
                <w:iCs/>
                <w:color w:val="auto"/>
                <w:lang w:eastAsia="zh-CN"/>
              </w:rPr>
              <w:t>D.10.00034</w:t>
            </w:r>
          </w:p>
        </w:tc>
        <w:tc>
          <w:tcPr>
            <w:tcW w:w="3020" w:type="dxa"/>
          </w:tcPr>
          <w:p w14:paraId="0683C7AB" w14:textId="18327FC2" w:rsidR="006A1FB1" w:rsidRDefault="006A1FB1" w:rsidP="00FA5C1E">
            <w:pPr>
              <w:pStyle w:val="Hinweistext"/>
              <w:rPr>
                <w:rFonts w:hint="eastAsia"/>
                <w:i w:val="0"/>
                <w:iCs/>
                <w:color w:val="auto"/>
                <w:lang w:eastAsia="zh-CN"/>
              </w:rPr>
            </w:pPr>
            <w:r>
              <w:rPr>
                <w:rFonts w:hint="eastAsia"/>
                <w:i w:val="0"/>
                <w:iCs/>
                <w:color w:val="auto"/>
                <w:lang w:eastAsia="zh-CN"/>
              </w:rPr>
              <w:t>12.03.2025 09:00:35</w:t>
            </w:r>
          </w:p>
        </w:tc>
      </w:tr>
      <w:bookmarkEnd w:id="14"/>
    </w:tbl>
    <w:p w14:paraId="593ACBF0" w14:textId="1793724C" w:rsidR="006A1FB1" w:rsidRDefault="006A1FB1" w:rsidP="00FA5C1E">
      <w:pPr>
        <w:pStyle w:val="Hinweistext"/>
        <w:rPr>
          <w:i w:val="0"/>
          <w:iCs/>
          <w:color w:val="auto"/>
          <w:lang w:eastAsia="zh-CN"/>
        </w:rPr>
      </w:pPr>
    </w:p>
    <w:p w14:paraId="383C50F2" w14:textId="77777777" w:rsidR="009C4A7C" w:rsidRDefault="009C4A7C" w:rsidP="00FA5C1E">
      <w:pPr>
        <w:pStyle w:val="Hinweistext"/>
        <w:rPr>
          <w:i w:val="0"/>
          <w:iCs/>
          <w:color w:val="auto"/>
          <w:lang w:eastAsia="zh-CN"/>
        </w:rPr>
      </w:pPr>
    </w:p>
    <w:p w14:paraId="17D73B88" w14:textId="601AE9C9" w:rsidR="00220CF3" w:rsidRDefault="00220CF3" w:rsidP="00B63281">
      <w:pPr>
        <w:pStyle w:val="Hinweistext"/>
        <w:numPr>
          <w:ilvl w:val="0"/>
          <w:numId w:val="3"/>
        </w:numPr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Portfolio Item</w:t>
      </w:r>
    </w:p>
    <w:p w14:paraId="06694AEC" w14:textId="0289CD27" w:rsidR="00220CF3" w:rsidRDefault="00220CF3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Multi selection. If set empty, read all portfolio items.</w:t>
      </w:r>
    </w:p>
    <w:p w14:paraId="6108E8DA" w14:textId="77777777" w:rsidR="00220CF3" w:rsidRDefault="00220CF3" w:rsidP="00FA5C1E">
      <w:pPr>
        <w:pStyle w:val="Hinweistext"/>
        <w:rPr>
          <w:i w:val="0"/>
          <w:iCs/>
          <w:color w:val="auto"/>
          <w:lang w:eastAsia="zh-CN"/>
        </w:rPr>
      </w:pPr>
    </w:p>
    <w:p w14:paraId="731BD9D1" w14:textId="7CFA2B94" w:rsidR="00551FD2" w:rsidRDefault="009C4A7C" w:rsidP="00B63281">
      <w:pPr>
        <w:pStyle w:val="Hinweistext"/>
        <w:numPr>
          <w:ilvl w:val="0"/>
          <w:numId w:val="3"/>
        </w:numPr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Delta from last synchronization</w:t>
      </w:r>
    </w:p>
    <w:p w14:paraId="140EF7A8" w14:textId="0E19D12E" w:rsidR="009C4A7C" w:rsidRDefault="00363A6F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 xml:space="preserve">For input </w:t>
      </w:r>
      <w:r w:rsidR="00C10BB6">
        <w:rPr>
          <w:i w:val="0"/>
          <w:iCs/>
          <w:color w:val="auto"/>
          <w:lang w:eastAsia="zh-CN"/>
        </w:rPr>
        <w:t>p</w:t>
      </w:r>
      <w:r>
        <w:rPr>
          <w:rFonts w:hint="eastAsia"/>
          <w:i w:val="0"/>
          <w:iCs/>
          <w:color w:val="auto"/>
          <w:lang w:eastAsia="zh-CN"/>
        </w:rPr>
        <w:t xml:space="preserve">ortfolio </w:t>
      </w:r>
      <w:r w:rsidR="00C10BB6">
        <w:rPr>
          <w:i w:val="0"/>
          <w:iCs/>
          <w:color w:val="auto"/>
          <w:lang w:eastAsia="zh-CN"/>
        </w:rPr>
        <w:t>i</w:t>
      </w:r>
      <w:r>
        <w:rPr>
          <w:rFonts w:hint="eastAsia"/>
          <w:i w:val="0"/>
          <w:iCs/>
          <w:color w:val="auto"/>
          <w:lang w:eastAsia="zh-CN"/>
        </w:rPr>
        <w:t>tem</w:t>
      </w:r>
      <w:r>
        <w:rPr>
          <w:i w:val="0"/>
          <w:iCs/>
          <w:color w:val="auto"/>
          <w:lang w:eastAsia="zh-CN"/>
        </w:rPr>
        <w:t>, compare last change timestamp on item master data and last synchronization timestamp.</w:t>
      </w:r>
    </w:p>
    <w:p w14:paraId="30F932F8" w14:textId="7AA1174A" w:rsidR="00363A6F" w:rsidRPr="00363A6F" w:rsidRDefault="00363A6F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If last change is later than last synchronization, run below logic.</w:t>
      </w:r>
    </w:p>
    <w:p w14:paraId="29565182" w14:textId="77777777" w:rsidR="006A1FB1" w:rsidRDefault="006A1FB1" w:rsidP="00FA5C1E">
      <w:pPr>
        <w:pStyle w:val="Hinweistext"/>
        <w:rPr>
          <w:i w:val="0"/>
          <w:iCs/>
          <w:color w:val="auto"/>
          <w:highlight w:val="green"/>
          <w:lang w:eastAsia="zh-CN"/>
        </w:rPr>
      </w:pPr>
    </w:p>
    <w:p w14:paraId="42D03937" w14:textId="1BF25D90" w:rsidR="00220CF3" w:rsidRDefault="00220CF3" w:rsidP="00B63281">
      <w:pPr>
        <w:pStyle w:val="Hinweistext"/>
        <w:numPr>
          <w:ilvl w:val="0"/>
          <w:numId w:val="3"/>
        </w:numPr>
        <w:rPr>
          <w:i w:val="0"/>
          <w:iCs/>
          <w:color w:val="auto"/>
          <w:lang w:eastAsia="zh-CN"/>
        </w:rPr>
      </w:pPr>
      <w:r w:rsidRPr="00220CF3">
        <w:rPr>
          <w:i w:val="0"/>
          <w:iCs/>
          <w:color w:val="auto"/>
          <w:lang w:eastAsia="zh-CN"/>
        </w:rPr>
        <w:t>All Projects</w:t>
      </w:r>
    </w:p>
    <w:p w14:paraId="4FF788BC" w14:textId="48DFE5B0" w:rsidR="00220CF3" w:rsidRDefault="00220CF3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Run below logic for all input portfolio items.</w:t>
      </w:r>
    </w:p>
    <w:p w14:paraId="29C4C594" w14:textId="77777777" w:rsidR="00220CF3" w:rsidRDefault="00220CF3" w:rsidP="00FA5C1E">
      <w:pPr>
        <w:pStyle w:val="Hinweistext"/>
        <w:rPr>
          <w:i w:val="0"/>
          <w:iCs/>
          <w:color w:val="auto"/>
          <w:lang w:eastAsia="zh-CN"/>
        </w:rPr>
      </w:pPr>
    </w:p>
    <w:p w14:paraId="539AD97F" w14:textId="2C99C7D4" w:rsidR="00020972" w:rsidRDefault="00020972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If WBS does not exist. Run Create PS Object.</w:t>
      </w:r>
    </w:p>
    <w:p w14:paraId="1B2F79E5" w14:textId="1C136407" w:rsidR="00020972" w:rsidRPr="00220CF3" w:rsidRDefault="00020972" w:rsidP="00FA5C1E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  <w:lang w:eastAsia="zh-CN"/>
        </w:rPr>
        <w:t>If WBS already exists. Run Synchronize PS Object.</w:t>
      </w:r>
    </w:p>
    <w:p w14:paraId="131C4538" w14:textId="552F1A70" w:rsidR="004700A7" w:rsidRDefault="00020972" w:rsidP="004700A7">
      <w:pPr>
        <w:pStyle w:val="2"/>
      </w:pPr>
      <w:r>
        <w:rPr>
          <w:lang w:eastAsia="zh-CN"/>
        </w:rPr>
        <w:t>Create</w:t>
      </w:r>
      <w:r w:rsidR="00586E95">
        <w:rPr>
          <w:lang w:eastAsia="zh-CN"/>
        </w:rPr>
        <w:t xml:space="preserve"> PS Object</w:t>
      </w:r>
    </w:p>
    <w:p w14:paraId="3E983A81" w14:textId="78C6FBE2" w:rsidR="004700A7" w:rsidRDefault="004E4124" w:rsidP="004700A7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>Functional r</w:t>
      </w:r>
      <w:r w:rsidR="004700A7">
        <w:rPr>
          <w:i w:val="0"/>
          <w:iCs/>
          <w:color w:val="auto"/>
        </w:rPr>
        <w:t xml:space="preserve">equirement: </w:t>
      </w:r>
      <w:r w:rsidR="00135108">
        <w:rPr>
          <w:i w:val="0"/>
          <w:iCs/>
          <w:color w:val="auto"/>
        </w:rPr>
        <w:t xml:space="preserve">Automate manual steps </w:t>
      </w:r>
      <w:r w:rsidR="00656BE3">
        <w:rPr>
          <w:i w:val="0"/>
          <w:iCs/>
          <w:color w:val="auto"/>
        </w:rPr>
        <w:t>on PS objects.</w:t>
      </w:r>
    </w:p>
    <w:p w14:paraId="3DDF5B67" w14:textId="122A698D" w:rsidR="00CE3170" w:rsidRDefault="00CE3170" w:rsidP="00656BE3">
      <w:pPr>
        <w:rPr>
          <w:lang w:eastAsia="zh-CN"/>
        </w:rPr>
      </w:pPr>
    </w:p>
    <w:p w14:paraId="67BC7E1C" w14:textId="778CF05F" w:rsidR="00E139EF" w:rsidRDefault="00E139EF" w:rsidP="00656BE3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 1, Create PS Objects</w:t>
      </w:r>
    </w:p>
    <w:p w14:paraId="00DFAAA1" w14:textId="0E1A1AF7" w:rsidR="00E5557A" w:rsidRPr="00BE1D25" w:rsidRDefault="00E5557A" w:rsidP="00E5557A">
      <w:pPr>
        <w:pStyle w:val="Hinweistext"/>
        <w:rPr>
          <w:i w:val="0"/>
          <w:iCs/>
          <w:color w:val="auto"/>
        </w:rPr>
      </w:pPr>
      <w:r w:rsidRPr="00BE1D25">
        <w:rPr>
          <w:i w:val="0"/>
          <w:iCs/>
          <w:color w:val="auto"/>
        </w:rPr>
        <w:t xml:space="preserve">Functional requirement: </w:t>
      </w:r>
      <w:r w:rsidR="00F2088F" w:rsidRPr="00BE1D25">
        <w:rPr>
          <w:i w:val="0"/>
          <w:iCs/>
          <w:color w:val="auto"/>
        </w:rPr>
        <w:t>New WBS</w:t>
      </w:r>
      <w:r w:rsidRPr="00BE1D25">
        <w:rPr>
          <w:i w:val="0"/>
          <w:iCs/>
          <w:color w:val="auto"/>
        </w:rPr>
        <w:t xml:space="preserve"> ele</w:t>
      </w:r>
      <w:r w:rsidR="00440DE5" w:rsidRPr="00BE1D25">
        <w:rPr>
          <w:i w:val="0"/>
          <w:iCs/>
          <w:color w:val="auto"/>
        </w:rPr>
        <w:t xml:space="preserve">ments should be created under </w:t>
      </w:r>
      <w:r w:rsidR="00DF102B" w:rsidRPr="00BE1D25">
        <w:rPr>
          <w:i w:val="0"/>
          <w:iCs/>
          <w:color w:val="auto"/>
        </w:rPr>
        <w:t xml:space="preserve">a </w:t>
      </w:r>
      <w:r w:rsidR="00440DE5" w:rsidRPr="00BE1D25">
        <w:rPr>
          <w:i w:val="0"/>
          <w:iCs/>
          <w:color w:val="auto"/>
        </w:rPr>
        <w:t>specified project definition</w:t>
      </w:r>
      <w:r w:rsidR="00DF102B" w:rsidRPr="00BE1D25">
        <w:rPr>
          <w:i w:val="0"/>
          <w:iCs/>
          <w:color w:val="auto"/>
        </w:rPr>
        <w:t xml:space="preserve"> which </w:t>
      </w:r>
      <w:r w:rsidR="00F72350" w:rsidRPr="00BE1D25">
        <w:rPr>
          <w:i w:val="0"/>
          <w:iCs/>
          <w:color w:val="auto"/>
        </w:rPr>
        <w:t>is created by project type</w:t>
      </w:r>
      <w:r w:rsidR="00440DE5" w:rsidRPr="00BE1D25">
        <w:rPr>
          <w:i w:val="0"/>
          <w:iCs/>
          <w:color w:val="auto"/>
        </w:rPr>
        <w:t>.</w:t>
      </w:r>
    </w:p>
    <w:p w14:paraId="76412317" w14:textId="78AE6D29" w:rsidR="00E139EF" w:rsidRPr="00E5557A" w:rsidRDefault="00383FF7" w:rsidP="00656BE3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reate a maintenance mapping table between CPM project type and PS project definition.</w:t>
      </w:r>
    </w:p>
    <w:p w14:paraId="228B9646" w14:textId="148673C1" w:rsidR="00DB197C" w:rsidRPr="00FF3FC8" w:rsidRDefault="00027CFB" w:rsidP="005C4151">
      <w:r w:rsidRPr="00027CFB">
        <w:rPr>
          <w:noProof/>
        </w:rPr>
        <w:drawing>
          <wp:inline distT="0" distB="0" distL="0" distR="0" wp14:anchorId="7A9B067B" wp14:editId="1FEA8A13">
            <wp:extent cx="3657600" cy="1644105"/>
            <wp:effectExtent l="0" t="0" r="0" b="0"/>
            <wp:docPr id="120135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5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4" cy="16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1C8C" w14:textId="77777777" w:rsidR="00DB197C" w:rsidRDefault="00DB197C" w:rsidP="005C4151"/>
    <w:p w14:paraId="2503F586" w14:textId="2671979B" w:rsidR="00F2088F" w:rsidRDefault="00F2088F" w:rsidP="00F2088F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Functional requirement: A two-level WBS </w:t>
      </w:r>
      <w:r w:rsidR="00956F0D">
        <w:rPr>
          <w:i w:val="0"/>
          <w:iCs/>
          <w:color w:val="auto"/>
        </w:rPr>
        <w:t>hierarchy</w:t>
      </w:r>
      <w:r>
        <w:rPr>
          <w:i w:val="0"/>
          <w:iCs/>
          <w:color w:val="auto"/>
        </w:rPr>
        <w:t xml:space="preserve"> should be created</w:t>
      </w:r>
      <w:r w:rsidR="005B7ED3">
        <w:rPr>
          <w:i w:val="0"/>
          <w:iCs/>
          <w:color w:val="auto"/>
        </w:rPr>
        <w:t>. 1</w:t>
      </w:r>
      <w:r w:rsidR="005B7ED3" w:rsidRPr="005B7ED3">
        <w:rPr>
          <w:i w:val="0"/>
          <w:iCs/>
          <w:color w:val="auto"/>
          <w:vertAlign w:val="superscript"/>
        </w:rPr>
        <w:t>st</w:t>
      </w:r>
      <w:r w:rsidR="005B7ED3">
        <w:rPr>
          <w:i w:val="0"/>
          <w:iCs/>
          <w:color w:val="auto"/>
        </w:rPr>
        <w:t xml:space="preserve"> level and 2</w:t>
      </w:r>
      <w:r w:rsidR="005B7ED3" w:rsidRPr="005B7ED3">
        <w:rPr>
          <w:i w:val="0"/>
          <w:iCs/>
          <w:color w:val="auto"/>
          <w:vertAlign w:val="superscript"/>
        </w:rPr>
        <w:t>nd</w:t>
      </w:r>
      <w:r w:rsidR="005B7ED3">
        <w:rPr>
          <w:i w:val="0"/>
          <w:iCs/>
          <w:color w:val="auto"/>
        </w:rPr>
        <w:t xml:space="preserve"> level WBS elements should have the same values which are imported from CPM project.</w:t>
      </w:r>
    </w:p>
    <w:p w14:paraId="76F93C8A" w14:textId="74022805" w:rsidR="00E21837" w:rsidRDefault="00EA68F4" w:rsidP="00EA68F4">
      <w:pPr>
        <w:pStyle w:val="Hinweistext"/>
        <w:rPr>
          <w:i w:val="0"/>
          <w:iCs/>
          <w:color w:val="auto"/>
          <w:lang w:eastAsia="zh-CN"/>
        </w:rPr>
      </w:pPr>
      <w:r w:rsidRPr="00EA68F4">
        <w:rPr>
          <w:i w:val="0"/>
          <w:iCs/>
          <w:color w:val="auto"/>
          <w:lang w:eastAsia="zh-CN"/>
        </w:rPr>
        <w:t>Check if PS objects exists:</w:t>
      </w:r>
      <w:r w:rsidR="00181012">
        <w:rPr>
          <w:i w:val="0"/>
          <w:iCs/>
          <w:color w:val="auto"/>
          <w:lang w:eastAsia="zh-CN"/>
        </w:rPr>
        <w:t xml:space="preserve"> </w:t>
      </w:r>
      <w:r w:rsidRPr="00EA68F4">
        <w:rPr>
          <w:i w:val="0"/>
          <w:iCs/>
          <w:color w:val="auto"/>
          <w:lang w:eastAsia="zh-CN"/>
        </w:rPr>
        <w:t xml:space="preserve">If there are any WBS ID start with </w:t>
      </w:r>
      <w:r w:rsidR="00181012">
        <w:rPr>
          <w:i w:val="0"/>
          <w:iCs/>
          <w:color w:val="auto"/>
          <w:lang w:eastAsia="zh-CN"/>
        </w:rPr>
        <w:t xml:space="preserve">CPM </w:t>
      </w:r>
      <w:r w:rsidRPr="00EA68F4">
        <w:rPr>
          <w:i w:val="0"/>
          <w:iCs/>
          <w:color w:val="auto"/>
          <w:lang w:eastAsia="zh-CN"/>
        </w:rPr>
        <w:t xml:space="preserve">project ID, give warning message: “PS objects already exists.” </w:t>
      </w:r>
      <w:r w:rsidR="00181012">
        <w:rPr>
          <w:i w:val="0"/>
          <w:iCs/>
          <w:color w:val="auto"/>
          <w:lang w:eastAsia="zh-CN"/>
        </w:rPr>
        <w:t>Jump</w:t>
      </w:r>
      <w:r w:rsidRPr="00EA68F4">
        <w:rPr>
          <w:i w:val="0"/>
          <w:iCs/>
          <w:color w:val="auto"/>
          <w:lang w:eastAsia="zh-CN"/>
        </w:rPr>
        <w:t xml:space="preserve"> to next step.</w:t>
      </w:r>
    </w:p>
    <w:p w14:paraId="31D67CEE" w14:textId="77777777" w:rsidR="00181012" w:rsidRDefault="00181012" w:rsidP="00EA68F4">
      <w:pPr>
        <w:pStyle w:val="Hinweistext"/>
        <w:rPr>
          <w:i w:val="0"/>
          <w:iCs/>
          <w:color w:val="auto"/>
          <w:lang w:eastAsia="zh-CN"/>
        </w:rPr>
      </w:pPr>
    </w:p>
    <w:p w14:paraId="6BAB485D" w14:textId="651B7852" w:rsidR="00F2088F" w:rsidRDefault="008869B2" w:rsidP="005C4151">
      <w:r>
        <w:rPr>
          <w:rFonts w:hint="eastAsia"/>
        </w:rPr>
        <w:t>C</w:t>
      </w:r>
      <w:r>
        <w:t xml:space="preserve">reate WBS element </w:t>
      </w:r>
      <w:r w:rsidR="002C62E1">
        <w:t>by importing values: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46"/>
      </w:tblGrid>
      <w:tr w:rsidR="00831509" w14:paraId="2C4C99CD" w14:textId="77777777" w:rsidTr="00DA1691">
        <w:tc>
          <w:tcPr>
            <w:tcW w:w="3114" w:type="dxa"/>
          </w:tcPr>
          <w:p w14:paraId="56AD28A0" w14:textId="6A1F919E" w:rsidR="002C62E1" w:rsidRPr="00632747" w:rsidRDefault="002C62E1" w:rsidP="005C4151">
            <w:pPr>
              <w:rPr>
                <w:b/>
                <w:bCs/>
              </w:rPr>
            </w:pPr>
            <w:r w:rsidRPr="00632747">
              <w:rPr>
                <w:b/>
                <w:bCs/>
              </w:rPr>
              <w:t>PS Field</w:t>
            </w:r>
          </w:p>
        </w:tc>
        <w:tc>
          <w:tcPr>
            <w:tcW w:w="5946" w:type="dxa"/>
          </w:tcPr>
          <w:p w14:paraId="4BFC621C" w14:textId="627C3212" w:rsidR="002C62E1" w:rsidRPr="00632747" w:rsidRDefault="002C62E1" w:rsidP="005C4151">
            <w:pPr>
              <w:rPr>
                <w:b/>
                <w:bCs/>
              </w:rPr>
            </w:pPr>
            <w:r w:rsidRPr="00632747">
              <w:rPr>
                <w:rFonts w:hint="eastAsia"/>
                <w:b/>
                <w:bCs/>
              </w:rPr>
              <w:t>R</w:t>
            </w:r>
            <w:r w:rsidRPr="00632747">
              <w:rPr>
                <w:b/>
                <w:bCs/>
              </w:rPr>
              <w:t>equirement</w:t>
            </w:r>
          </w:p>
        </w:tc>
      </w:tr>
      <w:tr w:rsidR="00831509" w14:paraId="7440C09B" w14:textId="77777777" w:rsidTr="00DA1691">
        <w:tc>
          <w:tcPr>
            <w:tcW w:w="3114" w:type="dxa"/>
          </w:tcPr>
          <w:p w14:paraId="11B507D8" w14:textId="68C21944" w:rsidR="002C62E1" w:rsidRDefault="00DA1691" w:rsidP="005C4151">
            <w:r>
              <w:rPr>
                <w:rFonts w:hint="eastAsia"/>
              </w:rPr>
              <w:t>P</w:t>
            </w:r>
            <w:r>
              <w:t>roject Definition</w:t>
            </w:r>
          </w:p>
        </w:tc>
        <w:tc>
          <w:tcPr>
            <w:tcW w:w="5946" w:type="dxa"/>
          </w:tcPr>
          <w:p w14:paraId="62E5A9ED" w14:textId="77777777" w:rsidR="002C62E1" w:rsidRDefault="00507C18" w:rsidP="005C4151">
            <w:r>
              <w:rPr>
                <w:rFonts w:hint="eastAsia"/>
              </w:rPr>
              <w:t>B</w:t>
            </w:r>
            <w:r>
              <w:t>ased on CPM project type.</w:t>
            </w:r>
          </w:p>
          <w:p w14:paraId="68FAB00D" w14:textId="1FB4CDCE" w:rsidR="0016273C" w:rsidRDefault="0016273C" w:rsidP="005C4151">
            <w:r w:rsidRPr="00027CFB">
              <w:rPr>
                <w:noProof/>
              </w:rPr>
              <w:drawing>
                <wp:inline distT="0" distB="0" distL="0" distR="0" wp14:anchorId="7648101B" wp14:editId="2ACF3486">
                  <wp:extent cx="2445173" cy="1099115"/>
                  <wp:effectExtent l="0" t="0" r="0" b="6350"/>
                  <wp:docPr id="8107063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3553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221" cy="11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09" w14:paraId="0B8A5571" w14:textId="77777777" w:rsidTr="00DA1691">
        <w:tc>
          <w:tcPr>
            <w:tcW w:w="3114" w:type="dxa"/>
          </w:tcPr>
          <w:p w14:paraId="7329EAFF" w14:textId="4DD7DB42" w:rsidR="002C62E1" w:rsidRDefault="008D6815" w:rsidP="005C4151">
            <w:r>
              <w:rPr>
                <w:rFonts w:hint="eastAsia"/>
              </w:rPr>
              <w:t>W</w:t>
            </w:r>
            <w:r>
              <w:t>BS ID</w:t>
            </w:r>
          </w:p>
        </w:tc>
        <w:tc>
          <w:tcPr>
            <w:tcW w:w="5946" w:type="dxa"/>
          </w:tcPr>
          <w:p w14:paraId="5607D669" w14:textId="77777777" w:rsidR="002C62E1" w:rsidRDefault="008D6815" w:rsidP="005C4151">
            <w:r>
              <w:rPr>
                <w:rFonts w:hint="eastAsia"/>
              </w:rPr>
              <w:t>1</w:t>
            </w:r>
            <w:r w:rsidRPr="008D6815">
              <w:rPr>
                <w:vertAlign w:val="superscript"/>
              </w:rPr>
              <w:t>st</w:t>
            </w:r>
            <w:r>
              <w:t xml:space="preserve"> level WBS element:</w:t>
            </w:r>
          </w:p>
          <w:p w14:paraId="73053045" w14:textId="77777777" w:rsidR="008D6815" w:rsidRDefault="008D6815" w:rsidP="005C4151">
            <w:r>
              <w:rPr>
                <w:rFonts w:hint="eastAsia"/>
              </w:rPr>
              <w:t>S</w:t>
            </w:r>
            <w:r>
              <w:t>ame as CPM project ID.</w:t>
            </w:r>
          </w:p>
          <w:p w14:paraId="570874C1" w14:textId="77777777" w:rsidR="008D6815" w:rsidRDefault="008D6815" w:rsidP="005C4151">
            <w:r>
              <w:rPr>
                <w:rFonts w:hint="eastAsia"/>
              </w:rPr>
              <w:t>2</w:t>
            </w:r>
            <w:r w:rsidRPr="008D6815">
              <w:rPr>
                <w:vertAlign w:val="superscript"/>
              </w:rPr>
              <w:t>nd</w:t>
            </w:r>
            <w:r>
              <w:t xml:space="preserve"> level WBS element:</w:t>
            </w:r>
          </w:p>
          <w:p w14:paraId="2A294009" w14:textId="35C330C2" w:rsidR="008D6815" w:rsidRDefault="001C37FF" w:rsidP="005C4151">
            <w:r>
              <w:rPr>
                <w:rFonts w:hint="eastAsia"/>
              </w:rPr>
              <w:t>=</w:t>
            </w:r>
            <w:r>
              <w:t xml:space="preserve"> 1</w:t>
            </w:r>
            <w:r w:rsidRPr="001C37FF">
              <w:rPr>
                <w:vertAlign w:val="superscript"/>
              </w:rPr>
              <w:t>st</w:t>
            </w:r>
            <w:r>
              <w:t xml:space="preserve"> level WBS element + ‘.01’</w:t>
            </w:r>
          </w:p>
        </w:tc>
      </w:tr>
      <w:tr w:rsidR="00831509" w14:paraId="1545081C" w14:textId="77777777" w:rsidTr="00DA1691">
        <w:tc>
          <w:tcPr>
            <w:tcW w:w="3114" w:type="dxa"/>
          </w:tcPr>
          <w:p w14:paraId="27A60072" w14:textId="59CD0E84" w:rsidR="00632747" w:rsidRDefault="00632747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Responsible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Person</w:t>
            </w:r>
          </w:p>
        </w:tc>
        <w:tc>
          <w:tcPr>
            <w:tcW w:w="5946" w:type="dxa"/>
          </w:tcPr>
          <w:p w14:paraId="4B5E5530" w14:textId="7A2B5B0B" w:rsidR="00632747" w:rsidRDefault="00FA4303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Get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from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Project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Manager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in</w:t>
            </w:r>
            <w:r>
              <w:rPr>
                <w:lang w:eastAsia="zh-CN"/>
              </w:rPr>
              <w:t xml:space="preserve"> </w:t>
            </w:r>
            <w:r w:rsidR="0093776C">
              <w:rPr>
                <w:lang w:eastAsia="zh-CN"/>
              </w:rPr>
              <w:t>portfolio item</w:t>
            </w:r>
            <w:r>
              <w:rPr>
                <w:lang w:eastAsia="zh-CN"/>
              </w:rPr>
              <w:t>.</w:t>
            </w:r>
          </w:p>
          <w:p w14:paraId="266BEBE2" w14:textId="3BD395A3" w:rsidR="00FA4303" w:rsidRDefault="003C5D6C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emove pre-fix “EE”.</w:t>
            </w:r>
          </w:p>
        </w:tc>
      </w:tr>
      <w:tr w:rsidR="00831509" w14:paraId="14E16EA5" w14:textId="77777777" w:rsidTr="00DA1691">
        <w:tc>
          <w:tcPr>
            <w:tcW w:w="3114" w:type="dxa"/>
          </w:tcPr>
          <w:p w14:paraId="620FEE28" w14:textId="6D46544A" w:rsidR="00632747" w:rsidRDefault="003C5D6C" w:rsidP="005C4151">
            <w:r>
              <w:rPr>
                <w:rFonts w:hint="eastAsia"/>
              </w:rPr>
              <w:t>C</w:t>
            </w:r>
            <w:r>
              <w:t>ompany Code</w:t>
            </w:r>
          </w:p>
        </w:tc>
        <w:tc>
          <w:tcPr>
            <w:tcW w:w="5946" w:type="dxa"/>
          </w:tcPr>
          <w:p w14:paraId="2472F8C5" w14:textId="0D996086" w:rsidR="00632747" w:rsidRDefault="003C5D6C" w:rsidP="005C4151">
            <w:r>
              <w:rPr>
                <w:rFonts w:hint="eastAsia"/>
              </w:rPr>
              <w:t>G</w:t>
            </w:r>
            <w:r>
              <w:t xml:space="preserve">et from assigned </w:t>
            </w:r>
            <w:r w:rsidR="0038270F">
              <w:t>organization</w:t>
            </w:r>
            <w:r w:rsidR="001A1650">
              <w:t xml:space="preserve"> in CPM project</w:t>
            </w:r>
            <w:r w:rsidR="0038270F">
              <w:t>.</w:t>
            </w:r>
          </w:p>
          <w:p w14:paraId="18306D65" w14:textId="40A1678F" w:rsidR="00CC700A" w:rsidRDefault="00CC700A" w:rsidP="005C4151">
            <w:r w:rsidRPr="00CC700A">
              <w:rPr>
                <w:noProof/>
              </w:rPr>
              <w:lastRenderedPageBreak/>
              <w:drawing>
                <wp:inline distT="0" distB="0" distL="0" distR="0" wp14:anchorId="0B0EC0BA" wp14:editId="21CF53FB">
                  <wp:extent cx="3244426" cy="1331395"/>
                  <wp:effectExtent l="0" t="0" r="0" b="2540"/>
                  <wp:docPr id="476743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09" w14:paraId="3F247F6A" w14:textId="77777777" w:rsidTr="00DA1691">
        <w:tc>
          <w:tcPr>
            <w:tcW w:w="3114" w:type="dxa"/>
          </w:tcPr>
          <w:p w14:paraId="6AC8CE05" w14:textId="4BF53E1B" w:rsidR="00632747" w:rsidRDefault="00CC700A" w:rsidP="005C4151">
            <w:r>
              <w:rPr>
                <w:rFonts w:hint="eastAsia"/>
              </w:rPr>
              <w:lastRenderedPageBreak/>
              <w:t>C</w:t>
            </w:r>
            <w:r>
              <w:t>ontrolling Area</w:t>
            </w:r>
          </w:p>
        </w:tc>
        <w:tc>
          <w:tcPr>
            <w:tcW w:w="5946" w:type="dxa"/>
          </w:tcPr>
          <w:p w14:paraId="417FB3B9" w14:textId="19592048" w:rsidR="00CC700A" w:rsidRDefault="00CC700A" w:rsidP="00CC700A">
            <w:r>
              <w:rPr>
                <w:rFonts w:hint="eastAsia"/>
              </w:rPr>
              <w:t>G</w:t>
            </w:r>
            <w:r>
              <w:t>et from assigned organization</w:t>
            </w:r>
            <w:r w:rsidR="001A1650">
              <w:t xml:space="preserve"> in CPM project</w:t>
            </w:r>
            <w:r>
              <w:t>.</w:t>
            </w:r>
          </w:p>
          <w:p w14:paraId="34947A4C" w14:textId="5B1E891C" w:rsidR="00632747" w:rsidRDefault="00CC700A" w:rsidP="00CC700A">
            <w:r w:rsidRPr="00CC700A">
              <w:rPr>
                <w:noProof/>
              </w:rPr>
              <w:drawing>
                <wp:inline distT="0" distB="0" distL="0" distR="0" wp14:anchorId="3D7EED42" wp14:editId="4960E101">
                  <wp:extent cx="3244426" cy="1331395"/>
                  <wp:effectExtent l="0" t="0" r="0" b="2540"/>
                  <wp:docPr id="13662757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09" w14:paraId="47849254" w14:textId="77777777" w:rsidTr="00DA1691">
        <w:tc>
          <w:tcPr>
            <w:tcW w:w="3114" w:type="dxa"/>
          </w:tcPr>
          <w:p w14:paraId="7FF3D587" w14:textId="647A454C" w:rsidR="00632747" w:rsidRDefault="00056DB5" w:rsidP="005C4151">
            <w:r>
              <w:rPr>
                <w:rFonts w:hint="eastAsia"/>
              </w:rPr>
              <w:t>P</w:t>
            </w:r>
            <w:r>
              <w:t>rofit Center</w:t>
            </w:r>
          </w:p>
        </w:tc>
        <w:tc>
          <w:tcPr>
            <w:tcW w:w="5946" w:type="dxa"/>
          </w:tcPr>
          <w:p w14:paraId="25C71231" w14:textId="61E01760" w:rsidR="000004C3" w:rsidRDefault="000004C3" w:rsidP="005C4151">
            <w:bookmarkStart w:id="15" w:name="OLE_LINK4"/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 w:rsidR="0093776C">
              <w:rPr>
                <w:highlight w:val="green"/>
                <w:lang w:eastAsia="zh-CN"/>
              </w:rPr>
              <w:t xml:space="preserve"> portfolio item master data</w:t>
            </w:r>
            <w:bookmarkEnd w:id="15"/>
            <w:r w:rsidRPr="000004C3">
              <w:rPr>
                <w:highlight w:val="green"/>
                <w:lang w:eastAsia="zh-CN"/>
              </w:rPr>
              <w:t>.</w:t>
            </w:r>
          </w:p>
          <w:p w14:paraId="3A8FAA04" w14:textId="25BB8416" w:rsidR="00632747" w:rsidRPr="000004C3" w:rsidRDefault="00056DB5" w:rsidP="005C4151">
            <w:pPr>
              <w:rPr>
                <w:strike/>
              </w:rPr>
            </w:pPr>
            <w:r w:rsidRPr="000004C3">
              <w:rPr>
                <w:rFonts w:hint="eastAsia"/>
                <w:strike/>
              </w:rPr>
              <w:t>G</w:t>
            </w:r>
            <w:r w:rsidRPr="000004C3">
              <w:rPr>
                <w:strike/>
              </w:rPr>
              <w:t>et from Planning Field</w:t>
            </w:r>
            <w:r w:rsidR="00D969AC" w:rsidRPr="000004C3">
              <w:rPr>
                <w:strike/>
              </w:rPr>
              <w:t xml:space="preserve"> assigned </w:t>
            </w:r>
            <w:r w:rsidR="001A1650" w:rsidRPr="000004C3">
              <w:rPr>
                <w:strike/>
              </w:rPr>
              <w:t>in CPM project</w:t>
            </w:r>
            <w:r w:rsidRPr="000004C3">
              <w:rPr>
                <w:strike/>
              </w:rPr>
              <w:t>.</w:t>
            </w:r>
          </w:p>
          <w:p w14:paraId="48538791" w14:textId="30BFCEEE" w:rsidR="00056DB5" w:rsidRPr="001A1650" w:rsidRDefault="00831509" w:rsidP="005C4151">
            <w:r w:rsidRPr="00831509">
              <w:rPr>
                <w:noProof/>
              </w:rPr>
              <w:drawing>
                <wp:inline distT="0" distB="0" distL="0" distR="0" wp14:anchorId="49724133" wp14:editId="605FE7B6">
                  <wp:extent cx="3291840" cy="1553734"/>
                  <wp:effectExtent l="0" t="0" r="0" b="0"/>
                  <wp:docPr id="443225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256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46" cy="156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09" w14:paraId="21B292AD" w14:textId="77777777" w:rsidTr="00DA1691">
        <w:tc>
          <w:tcPr>
            <w:tcW w:w="3114" w:type="dxa"/>
          </w:tcPr>
          <w:p w14:paraId="3DB8557E" w14:textId="58145FBA" w:rsidR="00632747" w:rsidRDefault="0016273C" w:rsidP="005C4151">
            <w:r>
              <w:rPr>
                <w:rFonts w:hint="eastAsia"/>
              </w:rPr>
              <w:t>P</w:t>
            </w:r>
            <w:r>
              <w:t>roject Type</w:t>
            </w:r>
          </w:p>
        </w:tc>
        <w:tc>
          <w:tcPr>
            <w:tcW w:w="5946" w:type="dxa"/>
          </w:tcPr>
          <w:p w14:paraId="46CE2998" w14:textId="77777777" w:rsidR="00A1372F" w:rsidRDefault="00A1372F" w:rsidP="00A1372F">
            <w:r>
              <w:rPr>
                <w:rFonts w:hint="eastAsia"/>
              </w:rPr>
              <w:t>B</w:t>
            </w:r>
            <w:r>
              <w:t>ased on CPM project type.</w:t>
            </w:r>
          </w:p>
          <w:p w14:paraId="63B49485" w14:textId="6E1E871B" w:rsidR="00632747" w:rsidRDefault="00A1372F" w:rsidP="00A1372F">
            <w:r w:rsidRPr="00027CFB">
              <w:rPr>
                <w:noProof/>
              </w:rPr>
              <w:drawing>
                <wp:inline distT="0" distB="0" distL="0" distR="0" wp14:anchorId="2431FD50" wp14:editId="2CCFAC1F">
                  <wp:extent cx="2445173" cy="1099115"/>
                  <wp:effectExtent l="0" t="0" r="0" b="6350"/>
                  <wp:docPr id="1822825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3553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221" cy="11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09" w14:paraId="4FD74ADA" w14:textId="77777777" w:rsidTr="00DA1691">
        <w:tc>
          <w:tcPr>
            <w:tcW w:w="3114" w:type="dxa"/>
          </w:tcPr>
          <w:p w14:paraId="54FC7E0E" w14:textId="6E690A48" w:rsidR="002C62E1" w:rsidRDefault="00A765FD" w:rsidP="005C4151">
            <w:r w:rsidRPr="00A765FD">
              <w:t>Controlling Area for Requesting CC</w:t>
            </w:r>
          </w:p>
        </w:tc>
        <w:tc>
          <w:tcPr>
            <w:tcW w:w="5946" w:type="dxa"/>
          </w:tcPr>
          <w:p w14:paraId="757CCD27" w14:textId="67A6FA04" w:rsidR="002C62E1" w:rsidRDefault="00A765FD" w:rsidP="005C4151">
            <w:r>
              <w:rPr>
                <w:rFonts w:hint="eastAsia"/>
              </w:rPr>
              <w:t>S</w:t>
            </w:r>
            <w:r>
              <w:t>ame as Controlling Area</w:t>
            </w:r>
          </w:p>
        </w:tc>
      </w:tr>
      <w:tr w:rsidR="00074BB8" w14:paraId="1AA4AAFF" w14:textId="77777777" w:rsidTr="00DA1691">
        <w:tc>
          <w:tcPr>
            <w:tcW w:w="3114" w:type="dxa"/>
          </w:tcPr>
          <w:p w14:paraId="7874904B" w14:textId="6FB2EA74" w:rsidR="00074BB8" w:rsidRPr="00A765FD" w:rsidRDefault="0087427E" w:rsidP="005C4151">
            <w:r w:rsidRPr="0087427E">
              <w:t>Requesting CC</w:t>
            </w:r>
          </w:p>
        </w:tc>
        <w:tc>
          <w:tcPr>
            <w:tcW w:w="5946" w:type="dxa"/>
          </w:tcPr>
          <w:p w14:paraId="3F2035C6" w14:textId="526225D9" w:rsidR="000520B6" w:rsidRDefault="00415243" w:rsidP="00F93D66"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>
              <w:rPr>
                <w:highlight w:val="green"/>
                <w:lang w:eastAsia="zh-CN"/>
              </w:rPr>
              <w:t xml:space="preserve"> portfolio item master data</w:t>
            </w:r>
            <w:r w:rsidR="000520B6" w:rsidRPr="000520B6">
              <w:rPr>
                <w:highlight w:val="green"/>
                <w:lang w:eastAsia="zh-CN"/>
              </w:rPr>
              <w:t>.</w:t>
            </w:r>
          </w:p>
          <w:p w14:paraId="72CD4575" w14:textId="0E005DEE" w:rsidR="00F93D66" w:rsidRPr="000520B6" w:rsidRDefault="00F93D66" w:rsidP="00F93D66">
            <w:pPr>
              <w:rPr>
                <w:strike/>
              </w:rPr>
            </w:pPr>
            <w:r w:rsidRPr="000520B6">
              <w:rPr>
                <w:rFonts w:hint="eastAsia"/>
                <w:strike/>
              </w:rPr>
              <w:t>G</w:t>
            </w:r>
            <w:r w:rsidRPr="000520B6">
              <w:rPr>
                <w:strike/>
              </w:rPr>
              <w:t>et from Planning Field assigned in CPM project.</w:t>
            </w:r>
          </w:p>
          <w:p w14:paraId="2AD07852" w14:textId="47EE895F" w:rsidR="00074BB8" w:rsidRDefault="00F93D66" w:rsidP="00F93D66">
            <w:r w:rsidRPr="00831509">
              <w:rPr>
                <w:noProof/>
              </w:rPr>
              <w:lastRenderedPageBreak/>
              <w:drawing>
                <wp:inline distT="0" distB="0" distL="0" distR="0" wp14:anchorId="2518E2B2" wp14:editId="46BD90B1">
                  <wp:extent cx="3291840" cy="1553734"/>
                  <wp:effectExtent l="0" t="0" r="0" b="0"/>
                  <wp:docPr id="11301797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256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46" cy="156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E61" w14:paraId="047D08B1" w14:textId="77777777" w:rsidTr="00DA1691">
        <w:tc>
          <w:tcPr>
            <w:tcW w:w="3114" w:type="dxa"/>
          </w:tcPr>
          <w:p w14:paraId="532D9023" w14:textId="58EE9A98" w:rsidR="00D77E61" w:rsidRDefault="00D77E61" w:rsidP="00D77E61">
            <w:r>
              <w:lastRenderedPageBreak/>
              <w:t>Responsible CC</w:t>
            </w:r>
          </w:p>
        </w:tc>
        <w:tc>
          <w:tcPr>
            <w:tcW w:w="5946" w:type="dxa"/>
          </w:tcPr>
          <w:p w14:paraId="150F8670" w14:textId="5EA648A2" w:rsidR="000520B6" w:rsidRDefault="00B20588" w:rsidP="00D77E61"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>
              <w:rPr>
                <w:highlight w:val="green"/>
                <w:lang w:eastAsia="zh-CN"/>
              </w:rPr>
              <w:t xml:space="preserve"> portfolio item master data</w:t>
            </w:r>
            <w:r w:rsidR="000520B6" w:rsidRPr="000520B6">
              <w:rPr>
                <w:highlight w:val="green"/>
                <w:lang w:eastAsia="zh-CN"/>
              </w:rPr>
              <w:t>.</w:t>
            </w:r>
          </w:p>
          <w:p w14:paraId="01D7AC51" w14:textId="2A5835AA" w:rsidR="00D77E61" w:rsidRPr="000520B6" w:rsidRDefault="00D77E61" w:rsidP="00D77E61">
            <w:pPr>
              <w:rPr>
                <w:strike/>
              </w:rPr>
            </w:pPr>
            <w:r w:rsidRPr="000520B6">
              <w:rPr>
                <w:rFonts w:hint="eastAsia"/>
                <w:strike/>
              </w:rPr>
              <w:t>G</w:t>
            </w:r>
            <w:r w:rsidRPr="000520B6">
              <w:rPr>
                <w:strike/>
              </w:rPr>
              <w:t>et from assigned organization in CPM project.</w:t>
            </w:r>
          </w:p>
          <w:p w14:paraId="15FF76CB" w14:textId="49FA4EEE" w:rsidR="00D77E61" w:rsidRDefault="00D77E61" w:rsidP="00D77E61">
            <w:r w:rsidRPr="00CC700A">
              <w:rPr>
                <w:noProof/>
              </w:rPr>
              <w:drawing>
                <wp:inline distT="0" distB="0" distL="0" distR="0" wp14:anchorId="22B2E073" wp14:editId="43595A0B">
                  <wp:extent cx="3244426" cy="1331395"/>
                  <wp:effectExtent l="0" t="0" r="0" b="2540"/>
                  <wp:docPr id="19691383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2167DFD4" w14:textId="77777777" w:rsidTr="00DA1691">
        <w:tc>
          <w:tcPr>
            <w:tcW w:w="3114" w:type="dxa"/>
          </w:tcPr>
          <w:p w14:paraId="638020BB" w14:textId="5EE986E5" w:rsidR="00720CC1" w:rsidRPr="00A765FD" w:rsidRDefault="00720CC1" w:rsidP="00720CC1">
            <w:r>
              <w:rPr>
                <w:rFonts w:hint="eastAsia"/>
              </w:rPr>
              <w:t>B</w:t>
            </w:r>
            <w:r>
              <w:t>asic Start Date</w:t>
            </w:r>
          </w:p>
        </w:tc>
        <w:tc>
          <w:tcPr>
            <w:tcW w:w="5946" w:type="dxa"/>
          </w:tcPr>
          <w:p w14:paraId="45748039" w14:textId="17B79CBB" w:rsidR="00720CC1" w:rsidRDefault="00720CC1" w:rsidP="00720CC1">
            <w:r w:rsidRPr="009B48DB">
              <w:rPr>
                <w:rFonts w:hint="eastAsia"/>
                <w:highlight w:val="green"/>
                <w:lang w:eastAsia="zh-CN"/>
              </w:rPr>
              <w:t>Get</w:t>
            </w:r>
            <w:r w:rsidRPr="009B48DB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285EE383" w14:textId="77777777" w:rsidTr="00DA1691">
        <w:tc>
          <w:tcPr>
            <w:tcW w:w="3114" w:type="dxa"/>
          </w:tcPr>
          <w:p w14:paraId="475E558F" w14:textId="23AF410B" w:rsidR="00720CC1" w:rsidRPr="00A765FD" w:rsidRDefault="00720CC1" w:rsidP="00720CC1">
            <w:r w:rsidRPr="00A61D13">
              <w:t>Basic End Date</w:t>
            </w:r>
          </w:p>
        </w:tc>
        <w:tc>
          <w:tcPr>
            <w:tcW w:w="5946" w:type="dxa"/>
          </w:tcPr>
          <w:p w14:paraId="090538C0" w14:textId="163A58BE" w:rsidR="00720CC1" w:rsidRDefault="00720CC1" w:rsidP="00720CC1">
            <w:r w:rsidRPr="009B48DB">
              <w:rPr>
                <w:rFonts w:hint="eastAsia"/>
                <w:highlight w:val="green"/>
                <w:lang w:eastAsia="zh-CN"/>
              </w:rPr>
              <w:t>Get</w:t>
            </w:r>
            <w:r w:rsidRPr="009B48DB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24488D" w14:paraId="697A4943" w14:textId="77777777" w:rsidTr="00DA1691">
        <w:tc>
          <w:tcPr>
            <w:tcW w:w="3114" w:type="dxa"/>
          </w:tcPr>
          <w:p w14:paraId="09B8636E" w14:textId="12CE1E9B" w:rsidR="0024488D" w:rsidRPr="00A765FD" w:rsidRDefault="00C435C6" w:rsidP="005C4151">
            <w:r w:rsidRPr="00C435C6">
              <w:t>Planning Element</w:t>
            </w:r>
          </w:p>
        </w:tc>
        <w:tc>
          <w:tcPr>
            <w:tcW w:w="5946" w:type="dxa"/>
          </w:tcPr>
          <w:p w14:paraId="01CB25EB" w14:textId="15D25DF4" w:rsidR="0024488D" w:rsidRDefault="00B25C62" w:rsidP="005C4151">
            <w:r>
              <w:rPr>
                <w:rFonts w:hint="eastAsia"/>
              </w:rPr>
              <w:t>M</w:t>
            </w:r>
            <w:r>
              <w:t>ark with flag.</w:t>
            </w:r>
          </w:p>
        </w:tc>
      </w:tr>
      <w:tr w:rsidR="00720CC1" w14:paraId="370A9639" w14:textId="77777777" w:rsidTr="00DA1691">
        <w:tc>
          <w:tcPr>
            <w:tcW w:w="3114" w:type="dxa"/>
          </w:tcPr>
          <w:p w14:paraId="2EB254DA" w14:textId="09AAB349" w:rsidR="00720CC1" w:rsidRPr="00A765FD" w:rsidRDefault="00720CC1" w:rsidP="00720CC1">
            <w:r w:rsidRPr="003751AC">
              <w:rPr>
                <w:rFonts w:hint="eastAsia"/>
              </w:rPr>
              <w:t>External</w:t>
            </w:r>
            <w:r w:rsidRPr="003751AC">
              <w:t xml:space="preserve"> </w:t>
            </w:r>
            <w:r w:rsidRPr="003751AC">
              <w:rPr>
                <w:rFonts w:hint="eastAsia"/>
              </w:rPr>
              <w:t>Cooperation</w:t>
            </w:r>
          </w:p>
        </w:tc>
        <w:tc>
          <w:tcPr>
            <w:tcW w:w="5946" w:type="dxa"/>
          </w:tcPr>
          <w:p w14:paraId="0A6DF2DC" w14:textId="0B5A433F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25980C68" w14:textId="77777777" w:rsidTr="00DA1691">
        <w:tc>
          <w:tcPr>
            <w:tcW w:w="3114" w:type="dxa"/>
          </w:tcPr>
          <w:p w14:paraId="3D7348D3" w14:textId="74ACBD33" w:rsidR="00720CC1" w:rsidRPr="00A765FD" w:rsidRDefault="00720CC1" w:rsidP="00720CC1">
            <w:r w:rsidRPr="003751AC">
              <w:rPr>
                <w:rFonts w:hint="eastAsia"/>
              </w:rPr>
              <w:t>Cooperation</w:t>
            </w:r>
            <w:r w:rsidRPr="003751AC">
              <w:t xml:space="preserve"> </w:t>
            </w:r>
            <w:r w:rsidRPr="003751AC">
              <w:rPr>
                <w:rFonts w:hint="eastAsia"/>
              </w:rPr>
              <w:t>Detail</w:t>
            </w:r>
          </w:p>
        </w:tc>
        <w:tc>
          <w:tcPr>
            <w:tcW w:w="5946" w:type="dxa"/>
          </w:tcPr>
          <w:p w14:paraId="0ABD9209" w14:textId="43D0E79B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498F36BD" w14:textId="77777777" w:rsidTr="00DA1691">
        <w:tc>
          <w:tcPr>
            <w:tcW w:w="3114" w:type="dxa"/>
          </w:tcPr>
          <w:p w14:paraId="5034A959" w14:textId="21E34AE2" w:rsidR="00720CC1" w:rsidRPr="00A765FD" w:rsidRDefault="00720CC1" w:rsidP="00720CC1">
            <w:r w:rsidRPr="003751AC">
              <w:t>Development Status</w:t>
            </w:r>
          </w:p>
        </w:tc>
        <w:tc>
          <w:tcPr>
            <w:tcW w:w="5946" w:type="dxa"/>
          </w:tcPr>
          <w:p w14:paraId="0F51A0B7" w14:textId="25F53820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3F9403CC" w14:textId="77777777" w:rsidTr="00DA1691">
        <w:tc>
          <w:tcPr>
            <w:tcW w:w="3114" w:type="dxa"/>
          </w:tcPr>
          <w:p w14:paraId="7F60FE91" w14:textId="27BC9599" w:rsidR="00720CC1" w:rsidRPr="00A765FD" w:rsidRDefault="00720CC1" w:rsidP="00720CC1">
            <w:r w:rsidRPr="003751AC">
              <w:rPr>
                <w:rFonts w:hint="eastAsia"/>
              </w:rPr>
              <w:t>B</w:t>
            </w:r>
            <w:r w:rsidRPr="003751AC">
              <w:t>oard Name</w:t>
            </w:r>
          </w:p>
        </w:tc>
        <w:tc>
          <w:tcPr>
            <w:tcW w:w="5946" w:type="dxa"/>
          </w:tcPr>
          <w:p w14:paraId="4713042D" w14:textId="2985ADDA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3E4137EC" w14:textId="77777777" w:rsidTr="00DA1691">
        <w:tc>
          <w:tcPr>
            <w:tcW w:w="3114" w:type="dxa"/>
          </w:tcPr>
          <w:p w14:paraId="17C3E1D5" w14:textId="08C3CBBA" w:rsidR="00720CC1" w:rsidRPr="00A765FD" w:rsidRDefault="00720CC1" w:rsidP="00720CC1">
            <w:r w:rsidRPr="003751AC">
              <w:rPr>
                <w:rFonts w:hint="eastAsia"/>
              </w:rPr>
              <w:t>B</w:t>
            </w:r>
            <w:r w:rsidRPr="003751AC">
              <w:t>oard Date</w:t>
            </w:r>
          </w:p>
        </w:tc>
        <w:tc>
          <w:tcPr>
            <w:tcW w:w="5946" w:type="dxa"/>
          </w:tcPr>
          <w:p w14:paraId="50BB588F" w14:textId="16D015CD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5DF6E9D6" w14:textId="77777777" w:rsidTr="00DA1691">
        <w:tc>
          <w:tcPr>
            <w:tcW w:w="3114" w:type="dxa"/>
          </w:tcPr>
          <w:p w14:paraId="387A6541" w14:textId="5A6B5A70" w:rsidR="00720CC1" w:rsidRPr="00A765FD" w:rsidRDefault="00720CC1" w:rsidP="00720CC1">
            <w:r w:rsidRPr="003751AC">
              <w:t>Customer Visibility</w:t>
            </w:r>
          </w:p>
        </w:tc>
        <w:tc>
          <w:tcPr>
            <w:tcW w:w="5946" w:type="dxa"/>
          </w:tcPr>
          <w:p w14:paraId="4A8B52DE" w14:textId="2332CFFD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06D3B10C" w14:textId="77777777" w:rsidTr="00DA1691">
        <w:tc>
          <w:tcPr>
            <w:tcW w:w="3114" w:type="dxa"/>
          </w:tcPr>
          <w:p w14:paraId="480611B1" w14:textId="6379598B" w:rsidR="00720CC1" w:rsidRPr="00A765FD" w:rsidRDefault="00720CC1" w:rsidP="00720CC1">
            <w:r w:rsidRPr="003751AC">
              <w:t>Contract Type</w:t>
            </w:r>
          </w:p>
        </w:tc>
        <w:tc>
          <w:tcPr>
            <w:tcW w:w="5946" w:type="dxa"/>
          </w:tcPr>
          <w:p w14:paraId="2BE18C64" w14:textId="1B162301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6FDE0783" w14:textId="77777777" w:rsidTr="00DA1691">
        <w:tc>
          <w:tcPr>
            <w:tcW w:w="3114" w:type="dxa"/>
          </w:tcPr>
          <w:p w14:paraId="07799B68" w14:textId="416D280D" w:rsidR="00720CC1" w:rsidRPr="00A765FD" w:rsidRDefault="00720CC1" w:rsidP="00720CC1">
            <w:r w:rsidRPr="003751AC">
              <w:t>Planning Field</w:t>
            </w:r>
          </w:p>
        </w:tc>
        <w:tc>
          <w:tcPr>
            <w:tcW w:w="5946" w:type="dxa"/>
          </w:tcPr>
          <w:p w14:paraId="5F4B8945" w14:textId="11D307EF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734AB800" w14:textId="77777777" w:rsidTr="00DA1691">
        <w:tc>
          <w:tcPr>
            <w:tcW w:w="3114" w:type="dxa"/>
          </w:tcPr>
          <w:p w14:paraId="02E8C8A8" w14:textId="13A64C8C" w:rsidR="00720CC1" w:rsidRPr="00A765FD" w:rsidRDefault="00720CC1" w:rsidP="00720CC1">
            <w:r w:rsidRPr="003751AC">
              <w:t>Sub Planning Field</w:t>
            </w:r>
          </w:p>
        </w:tc>
        <w:tc>
          <w:tcPr>
            <w:tcW w:w="5946" w:type="dxa"/>
          </w:tcPr>
          <w:p w14:paraId="376686B6" w14:textId="341D43C8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503A3F84" w14:textId="77777777" w:rsidTr="00DA1691">
        <w:tc>
          <w:tcPr>
            <w:tcW w:w="3114" w:type="dxa"/>
          </w:tcPr>
          <w:p w14:paraId="3C92DA69" w14:textId="6DD357D2" w:rsidR="00720CC1" w:rsidRPr="00A765FD" w:rsidRDefault="00720CC1" w:rsidP="00720CC1">
            <w:r w:rsidRPr="003751AC">
              <w:t>Tech Center/ Central Enabler</w:t>
            </w:r>
          </w:p>
        </w:tc>
        <w:tc>
          <w:tcPr>
            <w:tcW w:w="5946" w:type="dxa"/>
          </w:tcPr>
          <w:p w14:paraId="68D1B5D9" w14:textId="57170123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371AAA7A" w14:textId="77777777" w:rsidTr="00DA1691">
        <w:tc>
          <w:tcPr>
            <w:tcW w:w="3114" w:type="dxa"/>
          </w:tcPr>
          <w:p w14:paraId="74836022" w14:textId="5FDCFFA2" w:rsidR="00720CC1" w:rsidRPr="00A765FD" w:rsidRDefault="00720CC1" w:rsidP="00720CC1">
            <w:r w:rsidRPr="003751AC">
              <w:t>Sub System</w:t>
            </w:r>
          </w:p>
        </w:tc>
        <w:tc>
          <w:tcPr>
            <w:tcW w:w="5946" w:type="dxa"/>
          </w:tcPr>
          <w:p w14:paraId="6F0BE9F1" w14:textId="3B9E9F6E" w:rsidR="00720CC1" w:rsidRDefault="00720CC1" w:rsidP="00720CC1">
            <w:r w:rsidRPr="00BD21AC">
              <w:rPr>
                <w:rFonts w:hint="eastAsia"/>
                <w:highlight w:val="green"/>
                <w:lang w:eastAsia="zh-CN"/>
              </w:rPr>
              <w:t>Get</w:t>
            </w:r>
            <w:r w:rsidRPr="00BD21AC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</w:tbl>
    <w:p w14:paraId="41610A6E" w14:textId="77777777" w:rsidR="002C62E1" w:rsidRDefault="002C62E1" w:rsidP="005C4151"/>
    <w:p w14:paraId="612E4979" w14:textId="1A55E7DB" w:rsidR="0030639C" w:rsidRPr="00751CE0" w:rsidRDefault="00FD73F3" w:rsidP="00751CE0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</w:rPr>
        <w:lastRenderedPageBreak/>
        <w:t xml:space="preserve">Functional requirement: For new WBS elements, </w:t>
      </w:r>
      <w:r w:rsidR="00682922">
        <w:rPr>
          <w:i w:val="0"/>
          <w:iCs/>
          <w:color w:val="auto"/>
        </w:rPr>
        <w:t xml:space="preserve">Partner </w:t>
      </w:r>
      <w:r w:rsidR="008E3112">
        <w:rPr>
          <w:i w:val="0"/>
          <w:iCs/>
          <w:color w:val="auto"/>
        </w:rPr>
        <w:t xml:space="preserve">functions </w:t>
      </w:r>
      <w:r w:rsidR="00682922">
        <w:rPr>
          <w:i w:val="0"/>
          <w:iCs/>
          <w:color w:val="auto"/>
        </w:rPr>
        <w:t xml:space="preserve">should be </w:t>
      </w:r>
      <w:r w:rsidR="00F63586">
        <w:rPr>
          <w:i w:val="0"/>
          <w:iCs/>
          <w:color w:val="auto"/>
        </w:rPr>
        <w:t xml:space="preserve">created </w:t>
      </w:r>
      <w:r w:rsidR="008E3112">
        <w:rPr>
          <w:i w:val="0"/>
          <w:iCs/>
          <w:color w:val="auto"/>
        </w:rPr>
        <w:t xml:space="preserve">and filled </w:t>
      </w:r>
      <w:r w:rsidR="00F63586">
        <w:rPr>
          <w:i w:val="0"/>
          <w:iCs/>
          <w:color w:val="auto"/>
        </w:rPr>
        <w:t xml:space="preserve">from </w:t>
      </w:r>
      <w:r w:rsidR="0030639C">
        <w:rPr>
          <w:rFonts w:hint="eastAsia"/>
          <w:i w:val="0"/>
          <w:iCs/>
          <w:color w:val="auto"/>
          <w:lang w:eastAsia="zh-CN"/>
        </w:rPr>
        <w:t>CPM</w:t>
      </w:r>
      <w:r w:rsidR="0030639C">
        <w:rPr>
          <w:i w:val="0"/>
          <w:iCs/>
          <w:color w:val="auto"/>
          <w:lang w:eastAsia="zh-CN"/>
        </w:rPr>
        <w:t xml:space="preserve"> project team.</w:t>
      </w:r>
    </w:p>
    <w:p w14:paraId="30A3004D" w14:textId="77777777" w:rsidR="00751CE0" w:rsidRDefault="00751CE0" w:rsidP="005C4151">
      <w:pPr>
        <w:rPr>
          <w:lang w:eastAsia="zh-CN"/>
        </w:rPr>
      </w:pPr>
    </w:p>
    <w:p w14:paraId="12D4BDA2" w14:textId="55DE5628" w:rsidR="0030639C" w:rsidRDefault="00751CE0" w:rsidP="005C4151">
      <w:r>
        <w:t xml:space="preserve">In </w:t>
      </w:r>
      <w:r w:rsidR="0030639C">
        <w:rPr>
          <w:rFonts w:hint="eastAsia"/>
        </w:rPr>
        <w:t>C</w:t>
      </w:r>
      <w:r w:rsidR="0030639C">
        <w:t>PM Project Team</w:t>
      </w:r>
      <w:r>
        <w:t xml:space="preserve">, get </w:t>
      </w:r>
      <w:r w:rsidR="00C17714">
        <w:t xml:space="preserve">role profile, </w:t>
      </w:r>
      <w:r>
        <w:t>roles list and member assignment</w:t>
      </w:r>
      <w:r w:rsidR="005A329A">
        <w:t xml:space="preserve"> (BP)</w:t>
      </w:r>
      <w:r>
        <w:t>.</w:t>
      </w:r>
    </w:p>
    <w:p w14:paraId="065C2106" w14:textId="1361820D" w:rsidR="0030639C" w:rsidRDefault="00627627" w:rsidP="005C4151">
      <w:r w:rsidRPr="00627627">
        <w:rPr>
          <w:noProof/>
        </w:rPr>
        <w:drawing>
          <wp:inline distT="0" distB="0" distL="0" distR="0" wp14:anchorId="1EC6EDB0" wp14:editId="3C9914C8">
            <wp:extent cx="5484802" cy="1828800"/>
            <wp:effectExtent l="0" t="0" r="1905" b="0"/>
            <wp:docPr id="164208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86964" name=""/>
                    <pic:cNvPicPr/>
                  </pic:nvPicPr>
                  <pic:blipFill rotWithShape="1">
                    <a:blip r:embed="rId14"/>
                    <a:srcRect b="14667"/>
                    <a:stretch/>
                  </pic:blipFill>
                  <pic:spPr bwMode="auto">
                    <a:xfrm>
                      <a:off x="0" y="0"/>
                      <a:ext cx="5500948" cy="18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EC2D" w14:textId="77777777" w:rsidR="0030639C" w:rsidRDefault="0030639C" w:rsidP="005C4151"/>
    <w:p w14:paraId="6775E9FF" w14:textId="27F41717" w:rsidR="004B485D" w:rsidRDefault="004B485D" w:rsidP="005C4151">
      <w:r>
        <w:rPr>
          <w:rFonts w:hint="eastAsia"/>
        </w:rPr>
        <w:t>F</w:t>
      </w:r>
      <w:r>
        <w:t>or each role, get mapped Partner Function</w:t>
      </w:r>
    </w:p>
    <w:p w14:paraId="126B5A14" w14:textId="1813BA3C" w:rsidR="004B485D" w:rsidRDefault="004B485D" w:rsidP="005C4151">
      <w:r w:rsidRPr="004B485D">
        <w:rPr>
          <w:noProof/>
        </w:rPr>
        <w:drawing>
          <wp:inline distT="0" distB="0" distL="0" distR="0" wp14:anchorId="47DC4FA3" wp14:editId="64456B1E">
            <wp:extent cx="3982720" cy="1711208"/>
            <wp:effectExtent l="0" t="0" r="5080" b="3810"/>
            <wp:docPr id="153188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8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674" cy="1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327" w14:textId="77777777" w:rsidR="00751CE0" w:rsidRDefault="00751CE0" w:rsidP="005C4151"/>
    <w:p w14:paraId="5196EEEE" w14:textId="4D9C1685" w:rsidR="00471C30" w:rsidRDefault="00471C30" w:rsidP="005C4151">
      <w:r>
        <w:rPr>
          <w:rFonts w:hint="eastAsia"/>
        </w:rPr>
        <w:t>C</w:t>
      </w:r>
      <w:r>
        <w:t>heck</w:t>
      </w:r>
      <w:r w:rsidR="00843599">
        <w:t xml:space="preserve"> </w:t>
      </w:r>
      <w:r w:rsidR="006912F2">
        <w:t>partner type</w:t>
      </w:r>
      <w:r w:rsidR="00843599">
        <w:t xml:space="preserve"> define</w:t>
      </w:r>
      <w:r w:rsidR="005A329A">
        <w:t>d</w:t>
      </w:r>
      <w:r w:rsidR="00843599">
        <w:t xml:space="preserve"> on Partner Function.</w:t>
      </w:r>
    </w:p>
    <w:p w14:paraId="2F709C50" w14:textId="54848521" w:rsidR="00471C30" w:rsidRDefault="00471C30" w:rsidP="005C4151">
      <w:r w:rsidRPr="00471C30">
        <w:rPr>
          <w:noProof/>
        </w:rPr>
        <w:drawing>
          <wp:inline distT="0" distB="0" distL="0" distR="0" wp14:anchorId="7AF41D33" wp14:editId="707DDE19">
            <wp:extent cx="2830830" cy="1239520"/>
            <wp:effectExtent l="0" t="0" r="1270" b="5080"/>
            <wp:docPr id="207383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31462" name=""/>
                    <pic:cNvPicPr/>
                  </pic:nvPicPr>
                  <pic:blipFill rotWithShape="1">
                    <a:blip r:embed="rId16"/>
                    <a:srcRect b="31500"/>
                    <a:stretch/>
                  </pic:blipFill>
                  <pic:spPr bwMode="auto">
                    <a:xfrm>
                      <a:off x="0" y="0"/>
                      <a:ext cx="2854414" cy="124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AE23" w14:textId="77777777" w:rsidR="00751CE0" w:rsidRDefault="00751CE0" w:rsidP="005C4151"/>
    <w:p w14:paraId="70912855" w14:textId="77777777" w:rsidR="0082409A" w:rsidRDefault="0082409A" w:rsidP="0082409A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 xml:space="preserve"> Partner type = ‘US’, convert member BP to SAP user.</w:t>
      </w:r>
    </w:p>
    <w:p w14:paraId="0BC52AEF" w14:textId="77777777" w:rsidR="0082409A" w:rsidRPr="00843599" w:rsidRDefault="0082409A" w:rsidP="0082409A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f Partner type = ‘PE’, convert member BP to </w:t>
      </w:r>
      <w:r w:rsidRPr="008621D2">
        <w:rPr>
          <w:lang w:eastAsia="zh-CN"/>
        </w:rPr>
        <w:t>Personnel Number</w:t>
      </w:r>
      <w:r>
        <w:rPr>
          <w:lang w:eastAsia="zh-CN"/>
        </w:rPr>
        <w:t xml:space="preserve">. </w:t>
      </w:r>
    </w:p>
    <w:p w14:paraId="42AFE280" w14:textId="6572DEB6" w:rsidR="0082409A" w:rsidRPr="0082409A" w:rsidRDefault="001B3FE2" w:rsidP="005C4151">
      <w:r w:rsidRPr="001B3FE2">
        <w:rPr>
          <w:noProof/>
        </w:rPr>
        <w:lastRenderedPageBreak/>
        <w:drawing>
          <wp:inline distT="0" distB="0" distL="0" distR="0" wp14:anchorId="02D6DA6A" wp14:editId="3781CB85">
            <wp:extent cx="4991947" cy="1860835"/>
            <wp:effectExtent l="0" t="0" r="0" b="6350"/>
            <wp:docPr id="373802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2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599" cy="18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ECB" w14:textId="77777777" w:rsidR="00DF2C88" w:rsidRDefault="00DF2C88" w:rsidP="005C4151"/>
    <w:p w14:paraId="26EFC97C" w14:textId="65362F7B" w:rsidR="00CA1926" w:rsidRPr="00CA1926" w:rsidRDefault="00CA1926" w:rsidP="005C4151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 xml:space="preserve"> this step is performed successfully, show message “PS objects are created successfully.”</w:t>
      </w:r>
    </w:p>
    <w:p w14:paraId="27C2585A" w14:textId="770A75EA" w:rsidR="00110E62" w:rsidRDefault="00110E62" w:rsidP="00110E62">
      <w:pPr>
        <w:rPr>
          <w:lang w:eastAsia="zh-CN"/>
        </w:rPr>
      </w:pPr>
      <w:r w:rsidRPr="0016554B">
        <w:rPr>
          <w:rFonts w:hint="eastAsia"/>
          <w:lang w:eastAsia="zh-CN"/>
        </w:rPr>
        <w:t>I</w:t>
      </w:r>
      <w:r w:rsidRPr="0016554B">
        <w:rPr>
          <w:lang w:eastAsia="zh-CN"/>
        </w:rPr>
        <w:t>f</w:t>
      </w:r>
      <w:r>
        <w:rPr>
          <w:lang w:eastAsia="zh-CN"/>
        </w:rPr>
        <w:t xml:space="preserve"> error occurs during the creation process, show the error message. Jump to next step.</w:t>
      </w:r>
    </w:p>
    <w:p w14:paraId="328643FB" w14:textId="77777777" w:rsidR="006E2A7B" w:rsidRDefault="006E2A7B" w:rsidP="005C4151"/>
    <w:p w14:paraId="662A4495" w14:textId="53A05559" w:rsidR="006E2A7B" w:rsidRDefault="006E2A7B" w:rsidP="006E2A7B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 2, Link PS Objects</w:t>
      </w:r>
    </w:p>
    <w:p w14:paraId="7E95E4BD" w14:textId="1AB03B6D" w:rsidR="006E2A7B" w:rsidRDefault="006E2A7B" w:rsidP="006E2A7B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>Functional requirement:</w:t>
      </w:r>
      <w:r w:rsidR="00D22B7C">
        <w:rPr>
          <w:i w:val="0"/>
          <w:iCs/>
          <w:color w:val="auto"/>
        </w:rPr>
        <w:t xml:space="preserve"> WBS element </w:t>
      </w:r>
      <w:r w:rsidR="00734606">
        <w:rPr>
          <w:i w:val="0"/>
          <w:iCs/>
          <w:color w:val="auto"/>
        </w:rPr>
        <w:t>together with project definition</w:t>
      </w:r>
      <w:r w:rsidR="008A2545">
        <w:rPr>
          <w:i w:val="0"/>
          <w:iCs/>
          <w:color w:val="auto"/>
        </w:rPr>
        <w:t xml:space="preserve"> should be linked to CPM project</w:t>
      </w:r>
      <w:r>
        <w:rPr>
          <w:i w:val="0"/>
          <w:iCs/>
          <w:color w:val="auto"/>
        </w:rPr>
        <w:t>.</w:t>
      </w:r>
    </w:p>
    <w:p w14:paraId="41369621" w14:textId="556DB238" w:rsidR="006E2A7B" w:rsidRDefault="00951A0A" w:rsidP="005C4151">
      <w:pPr>
        <w:rPr>
          <w:lang w:eastAsia="zh-CN"/>
        </w:rPr>
      </w:pPr>
      <w:r w:rsidRPr="00951A0A">
        <w:rPr>
          <w:noProof/>
          <w:lang w:eastAsia="zh-CN"/>
        </w:rPr>
        <w:drawing>
          <wp:inline distT="0" distB="0" distL="0" distR="0" wp14:anchorId="6C5AFF7C" wp14:editId="2B05B397">
            <wp:extent cx="5759450" cy="4001135"/>
            <wp:effectExtent l="0" t="0" r="6350" b="0"/>
            <wp:docPr id="1309197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97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ADAB" w14:textId="77777777" w:rsidR="0024668B" w:rsidRDefault="0024668B" w:rsidP="005C4151">
      <w:pPr>
        <w:rPr>
          <w:lang w:eastAsia="zh-CN"/>
        </w:rPr>
      </w:pPr>
    </w:p>
    <w:p w14:paraId="45139A1F" w14:textId="22E93A90" w:rsidR="00CF1489" w:rsidRDefault="00E47B2E" w:rsidP="005C4151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heck if PS objects already assigned</w:t>
      </w:r>
      <w:r w:rsidR="006E309F">
        <w:rPr>
          <w:lang w:eastAsia="zh-CN"/>
        </w:rPr>
        <w:t xml:space="preserve">: </w:t>
      </w:r>
      <w:r>
        <w:rPr>
          <w:rFonts w:hint="eastAsia"/>
          <w:lang w:eastAsia="zh-CN"/>
        </w:rPr>
        <w:t>I</w:t>
      </w:r>
      <w:r w:rsidR="006E309F">
        <w:rPr>
          <w:lang w:eastAsia="zh-CN"/>
        </w:rPr>
        <w:t>f 1</w:t>
      </w:r>
      <w:r w:rsidR="006E309F" w:rsidRPr="006E309F">
        <w:rPr>
          <w:vertAlign w:val="superscript"/>
          <w:lang w:eastAsia="zh-CN"/>
        </w:rPr>
        <w:t>st</w:t>
      </w:r>
      <w:r w:rsidR="006E309F">
        <w:rPr>
          <w:lang w:eastAsia="zh-CN"/>
        </w:rPr>
        <w:t xml:space="preserve"> level WBS element is already assigned to CPM project</w:t>
      </w:r>
      <w:r>
        <w:rPr>
          <w:lang w:eastAsia="zh-CN"/>
        </w:rPr>
        <w:t>,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give </w:t>
      </w:r>
      <w:r>
        <w:rPr>
          <w:rFonts w:hint="eastAsia"/>
          <w:lang w:eastAsia="zh-CN"/>
        </w:rPr>
        <w:t>warning</w:t>
      </w:r>
      <w:r>
        <w:rPr>
          <w:lang w:eastAsia="zh-CN"/>
        </w:rPr>
        <w:t xml:space="preserve"> message: “</w:t>
      </w:r>
      <w:r>
        <w:rPr>
          <w:rFonts w:hint="eastAsia"/>
          <w:lang w:eastAsia="zh-CN"/>
        </w:rPr>
        <w:t>PS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object</w:t>
      </w:r>
      <w:r>
        <w:rPr>
          <w:lang w:eastAsia="zh-CN"/>
        </w:rPr>
        <w:t xml:space="preserve"> is already linked.”</w:t>
      </w:r>
      <w:r w:rsidR="006E309F">
        <w:rPr>
          <w:lang w:eastAsia="zh-CN"/>
        </w:rPr>
        <w:t xml:space="preserve"> Jump</w:t>
      </w:r>
      <w:r>
        <w:rPr>
          <w:lang w:eastAsia="zh-CN"/>
        </w:rPr>
        <w:t xml:space="preserve"> to next step.</w:t>
      </w:r>
    </w:p>
    <w:p w14:paraId="46DCC908" w14:textId="77777777" w:rsidR="006E7068" w:rsidRPr="006E309F" w:rsidRDefault="006E7068" w:rsidP="005C4151">
      <w:pPr>
        <w:rPr>
          <w:lang w:eastAsia="zh-CN"/>
        </w:rPr>
      </w:pPr>
    </w:p>
    <w:p w14:paraId="4F65D4E5" w14:textId="0E985D43" w:rsidR="007F4BD6" w:rsidRPr="007F4BD6" w:rsidRDefault="0024668B" w:rsidP="005C4151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reate linkage</w:t>
      </w:r>
      <w:r w:rsidR="0039294C">
        <w:rPr>
          <w:lang w:eastAsia="zh-CN"/>
        </w:rPr>
        <w:t>s</w:t>
      </w:r>
      <w:r>
        <w:rPr>
          <w:lang w:eastAsia="zh-CN"/>
        </w:rPr>
        <w:t xml:space="preserve"> </w:t>
      </w:r>
      <w:r w:rsidR="0039294C">
        <w:rPr>
          <w:lang w:eastAsia="zh-CN"/>
        </w:rPr>
        <w:t>with following object type and object</w:t>
      </w:r>
      <w:r w:rsidR="00FA0F00">
        <w:rPr>
          <w:lang w:eastAsia="zh-CN"/>
        </w:rPr>
        <w:t xml:space="preserve"> to CPM project</w:t>
      </w:r>
      <w:r w:rsidR="007F4BD6">
        <w:rPr>
          <w:lang w:eastAsia="zh-CN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4"/>
        <w:gridCol w:w="5493"/>
      </w:tblGrid>
      <w:tr w:rsidR="0039294C" w14:paraId="67F8EFD9" w14:textId="77777777" w:rsidTr="00681962">
        <w:tc>
          <w:tcPr>
            <w:tcW w:w="0" w:type="auto"/>
          </w:tcPr>
          <w:p w14:paraId="5C2AFE6D" w14:textId="05A8B7D4" w:rsidR="0039294C" w:rsidRDefault="0039294C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O</w:t>
            </w:r>
            <w:r>
              <w:rPr>
                <w:lang w:eastAsia="zh-CN"/>
              </w:rPr>
              <w:t>bject Type</w:t>
            </w:r>
          </w:p>
        </w:tc>
        <w:tc>
          <w:tcPr>
            <w:tcW w:w="0" w:type="auto"/>
          </w:tcPr>
          <w:p w14:paraId="786F7C1A" w14:textId="66C6D12B" w:rsidR="0039294C" w:rsidRDefault="0039294C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bject</w:t>
            </w:r>
          </w:p>
        </w:tc>
      </w:tr>
      <w:tr w:rsidR="0039294C" w14:paraId="6DC488DD" w14:textId="77777777" w:rsidTr="00681962">
        <w:tc>
          <w:tcPr>
            <w:tcW w:w="0" w:type="auto"/>
          </w:tcPr>
          <w:p w14:paraId="54164228" w14:textId="117C211E" w:rsidR="0039294C" w:rsidRDefault="00322ACD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Z</w:t>
            </w:r>
            <w:r>
              <w:rPr>
                <w:lang w:eastAsia="zh-CN"/>
              </w:rPr>
              <w:t>PD</w:t>
            </w:r>
          </w:p>
        </w:tc>
        <w:tc>
          <w:tcPr>
            <w:tcW w:w="0" w:type="auto"/>
          </w:tcPr>
          <w:p w14:paraId="74F4C8B4" w14:textId="2C22DB27" w:rsidR="0039294C" w:rsidRDefault="00681962" w:rsidP="005C4151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Relevant </w:t>
            </w:r>
            <w:r w:rsidR="00322ACD">
              <w:rPr>
                <w:rFonts w:hint="eastAsia"/>
                <w:lang w:eastAsia="zh-CN"/>
              </w:rPr>
              <w:t>P</w:t>
            </w:r>
            <w:r w:rsidR="00322ACD">
              <w:rPr>
                <w:lang w:eastAsia="zh-CN"/>
              </w:rPr>
              <w:t>roject Definition</w:t>
            </w:r>
            <w:r>
              <w:rPr>
                <w:lang w:eastAsia="zh-CN"/>
              </w:rPr>
              <w:t xml:space="preserve"> based on CPM project type.</w:t>
            </w:r>
          </w:p>
        </w:tc>
      </w:tr>
      <w:tr w:rsidR="0039294C" w14:paraId="17750A6C" w14:textId="77777777" w:rsidTr="00681962">
        <w:tc>
          <w:tcPr>
            <w:tcW w:w="0" w:type="auto"/>
          </w:tcPr>
          <w:p w14:paraId="27C380A5" w14:textId="2EEDBD55" w:rsidR="0039294C" w:rsidRDefault="00322ACD" w:rsidP="005C41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WBS</w:t>
            </w:r>
          </w:p>
        </w:tc>
        <w:tc>
          <w:tcPr>
            <w:tcW w:w="0" w:type="auto"/>
          </w:tcPr>
          <w:p w14:paraId="122B053F" w14:textId="1C915191" w:rsidR="0039294C" w:rsidRDefault="00322ACD" w:rsidP="005C4151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Newly created </w:t>
            </w:r>
            <w:r>
              <w:rPr>
                <w:rFonts w:hint="eastAsia"/>
                <w:lang w:eastAsia="zh-CN"/>
              </w:rPr>
              <w:t>1</w:t>
            </w:r>
            <w:r w:rsidRPr="00322ACD">
              <w:rPr>
                <w:vertAlign w:val="superscript"/>
                <w:lang w:eastAsia="zh-CN"/>
              </w:rPr>
              <w:t>st</w:t>
            </w:r>
            <w:r>
              <w:rPr>
                <w:lang w:eastAsia="zh-CN"/>
              </w:rPr>
              <w:t xml:space="preserve"> level WBS.</w:t>
            </w:r>
          </w:p>
        </w:tc>
      </w:tr>
    </w:tbl>
    <w:p w14:paraId="4E7C222A" w14:textId="77777777" w:rsidR="0039294C" w:rsidRDefault="0039294C" w:rsidP="005C4151">
      <w:pPr>
        <w:rPr>
          <w:lang w:eastAsia="zh-CN"/>
        </w:rPr>
      </w:pPr>
    </w:p>
    <w:p w14:paraId="79C7456A" w14:textId="4DA1BDC4" w:rsidR="00432C01" w:rsidRPr="00432C01" w:rsidRDefault="00432C01" w:rsidP="005C4151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 xml:space="preserve"> this step is performed successfully, show message “PS objects are linked successfully.”</w:t>
      </w:r>
    </w:p>
    <w:p w14:paraId="2EF858C0" w14:textId="77777777" w:rsidR="00CF1489" w:rsidRDefault="00CF1489" w:rsidP="00CF1489">
      <w:pPr>
        <w:rPr>
          <w:lang w:eastAsia="zh-CN"/>
        </w:rPr>
      </w:pPr>
      <w:r w:rsidRPr="0016554B">
        <w:rPr>
          <w:rFonts w:hint="eastAsia"/>
          <w:lang w:eastAsia="zh-CN"/>
        </w:rPr>
        <w:t>I</w:t>
      </w:r>
      <w:r w:rsidRPr="0016554B">
        <w:rPr>
          <w:lang w:eastAsia="zh-CN"/>
        </w:rPr>
        <w:t>f</w:t>
      </w:r>
      <w:r>
        <w:rPr>
          <w:lang w:eastAsia="zh-CN"/>
        </w:rPr>
        <w:t xml:space="preserve"> error occurs during the creation process, show the error message. Jump to next step.</w:t>
      </w:r>
    </w:p>
    <w:p w14:paraId="35E5A523" w14:textId="77777777" w:rsidR="00432C01" w:rsidRPr="00432C01" w:rsidRDefault="00432C01" w:rsidP="00CF1489">
      <w:pPr>
        <w:rPr>
          <w:lang w:eastAsia="zh-CN"/>
        </w:rPr>
      </w:pPr>
    </w:p>
    <w:p w14:paraId="4853B099" w14:textId="77777777" w:rsidR="00673EEB" w:rsidRDefault="00673EEB" w:rsidP="005C4151">
      <w:pPr>
        <w:rPr>
          <w:lang w:eastAsia="zh-CN"/>
        </w:rPr>
      </w:pPr>
    </w:p>
    <w:p w14:paraId="221C5A61" w14:textId="3FA6E4A5" w:rsidR="00A23910" w:rsidRDefault="00A23910" w:rsidP="00A23910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tep 3, Create </w:t>
      </w:r>
      <w:r w:rsidR="00D26533">
        <w:rPr>
          <w:lang w:eastAsia="zh-CN"/>
        </w:rPr>
        <w:t>D</w:t>
      </w:r>
      <w:r>
        <w:rPr>
          <w:lang w:eastAsia="zh-CN"/>
        </w:rPr>
        <w:t xml:space="preserve">efault </w:t>
      </w:r>
      <w:r w:rsidR="00D26533">
        <w:rPr>
          <w:lang w:eastAsia="zh-CN"/>
        </w:rPr>
        <w:t>F</w:t>
      </w:r>
      <w:r>
        <w:rPr>
          <w:lang w:eastAsia="zh-CN"/>
        </w:rPr>
        <w:t xml:space="preserve">inancial </w:t>
      </w:r>
      <w:r w:rsidR="00D26533">
        <w:rPr>
          <w:lang w:eastAsia="zh-CN"/>
        </w:rPr>
        <w:t>P</w:t>
      </w:r>
      <w:r>
        <w:rPr>
          <w:lang w:eastAsia="zh-CN"/>
        </w:rPr>
        <w:t>lan</w:t>
      </w:r>
    </w:p>
    <w:p w14:paraId="34C3F5C2" w14:textId="54294D5B" w:rsidR="00A23910" w:rsidRDefault="00A23910" w:rsidP="00A23910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Functional requirement: </w:t>
      </w:r>
      <w:r w:rsidR="00D26533">
        <w:rPr>
          <w:i w:val="0"/>
          <w:iCs/>
          <w:color w:val="auto"/>
        </w:rPr>
        <w:t xml:space="preserve">Create </w:t>
      </w:r>
      <w:r w:rsidR="00D8008B">
        <w:rPr>
          <w:i w:val="0"/>
          <w:iCs/>
          <w:color w:val="auto"/>
        </w:rPr>
        <w:t>financial plan with “Mas</w:t>
      </w:r>
      <w:r w:rsidR="005364C0">
        <w:rPr>
          <w:i w:val="0"/>
          <w:iCs/>
          <w:color w:val="auto"/>
        </w:rPr>
        <w:t>ter Project” by default.</w:t>
      </w:r>
    </w:p>
    <w:p w14:paraId="1A66122D" w14:textId="448C2C60" w:rsidR="005364C0" w:rsidRDefault="00DF277D" w:rsidP="00A23910">
      <w:pPr>
        <w:pStyle w:val="Hinweistext"/>
        <w:rPr>
          <w:i w:val="0"/>
          <w:iCs/>
          <w:color w:val="auto"/>
          <w:lang w:eastAsia="zh-CN"/>
        </w:rPr>
      </w:pPr>
      <w:r w:rsidRPr="00DF277D">
        <w:rPr>
          <w:i w:val="0"/>
          <w:iCs/>
          <w:noProof/>
          <w:color w:val="auto"/>
          <w:lang w:eastAsia="zh-CN"/>
        </w:rPr>
        <w:drawing>
          <wp:inline distT="0" distB="0" distL="0" distR="0" wp14:anchorId="508F2E86" wp14:editId="1A00D2EB">
            <wp:extent cx="5759450" cy="2872105"/>
            <wp:effectExtent l="0" t="0" r="6350" b="0"/>
            <wp:docPr id="155887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0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D1C" w14:textId="77777777" w:rsidR="00DF277D" w:rsidRDefault="00DF277D" w:rsidP="00C92E5B">
      <w:pPr>
        <w:rPr>
          <w:lang w:eastAsia="zh-CN"/>
        </w:rPr>
      </w:pPr>
    </w:p>
    <w:p w14:paraId="11D5CF2A" w14:textId="2CA84F26" w:rsidR="00C92E5B" w:rsidRDefault="00C92E5B" w:rsidP="00C92E5B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heck if financial plan already exists: </w:t>
      </w:r>
      <w:r>
        <w:rPr>
          <w:rFonts w:hint="eastAsia"/>
          <w:lang w:eastAsia="zh-CN"/>
        </w:rPr>
        <w:t>I</w:t>
      </w:r>
      <w:r>
        <w:rPr>
          <w:lang w:eastAsia="zh-CN"/>
        </w:rPr>
        <w:t xml:space="preserve">f there are financial plan with plan </w:t>
      </w:r>
      <w:r>
        <w:rPr>
          <w:rFonts w:hint="eastAsia"/>
          <w:lang w:eastAsia="zh-CN"/>
        </w:rPr>
        <w:t>hierarchy</w:t>
      </w:r>
      <w:r>
        <w:rPr>
          <w:lang w:eastAsia="zh-CN"/>
        </w:rPr>
        <w:t xml:space="preserve"> set as “Master Project”. Give </w:t>
      </w:r>
      <w:r>
        <w:rPr>
          <w:rFonts w:hint="eastAsia"/>
          <w:lang w:eastAsia="zh-CN"/>
        </w:rPr>
        <w:t>warning</w:t>
      </w:r>
      <w:r>
        <w:rPr>
          <w:lang w:eastAsia="zh-CN"/>
        </w:rPr>
        <w:t xml:space="preserve"> message: “Financial Plan already exists.” </w:t>
      </w:r>
      <w:r w:rsidR="004D7543">
        <w:rPr>
          <w:lang w:eastAsia="zh-CN"/>
        </w:rPr>
        <w:t>Jump</w:t>
      </w:r>
      <w:r>
        <w:rPr>
          <w:lang w:eastAsia="zh-CN"/>
        </w:rPr>
        <w:t xml:space="preserve"> to next step.</w:t>
      </w:r>
    </w:p>
    <w:p w14:paraId="0031904E" w14:textId="77777777" w:rsidR="00C92E5B" w:rsidRDefault="00C92E5B" w:rsidP="00A23910">
      <w:pPr>
        <w:pStyle w:val="Hinweistext"/>
        <w:rPr>
          <w:i w:val="0"/>
          <w:iCs/>
          <w:color w:val="auto"/>
        </w:rPr>
      </w:pPr>
    </w:p>
    <w:p w14:paraId="5F3CC302" w14:textId="7105F06D" w:rsidR="00DF277D" w:rsidRPr="00C92E5B" w:rsidRDefault="00DF277D" w:rsidP="00A23910">
      <w:pPr>
        <w:pStyle w:val="Hinweistext"/>
        <w:rPr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C</w:t>
      </w:r>
      <w:r>
        <w:rPr>
          <w:i w:val="0"/>
          <w:iCs/>
          <w:color w:val="auto"/>
        </w:rPr>
        <w:t>reate financial plan by importing following values: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46"/>
      </w:tblGrid>
      <w:tr w:rsidR="007B7BC8" w:rsidRPr="00632747" w14:paraId="6EF4D80F" w14:textId="77777777" w:rsidTr="00C95045">
        <w:tc>
          <w:tcPr>
            <w:tcW w:w="3114" w:type="dxa"/>
          </w:tcPr>
          <w:p w14:paraId="0AD7E004" w14:textId="43D5576F" w:rsidR="007B7BC8" w:rsidRPr="00632747" w:rsidRDefault="007B7BC8" w:rsidP="00C9504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FP </w:t>
            </w:r>
            <w:r w:rsidRPr="00632747">
              <w:rPr>
                <w:b/>
                <w:bCs/>
              </w:rPr>
              <w:t>Field</w:t>
            </w:r>
          </w:p>
        </w:tc>
        <w:tc>
          <w:tcPr>
            <w:tcW w:w="5946" w:type="dxa"/>
          </w:tcPr>
          <w:p w14:paraId="16B9BF84" w14:textId="77777777" w:rsidR="007B7BC8" w:rsidRPr="00632747" w:rsidRDefault="007B7BC8" w:rsidP="00C95045">
            <w:pPr>
              <w:rPr>
                <w:b/>
                <w:bCs/>
              </w:rPr>
            </w:pPr>
            <w:r w:rsidRPr="00632747">
              <w:rPr>
                <w:rFonts w:hint="eastAsia"/>
                <w:b/>
                <w:bCs/>
              </w:rPr>
              <w:t>R</w:t>
            </w:r>
            <w:r w:rsidRPr="00632747">
              <w:rPr>
                <w:b/>
                <w:bCs/>
              </w:rPr>
              <w:t>equirement</w:t>
            </w:r>
          </w:p>
        </w:tc>
      </w:tr>
      <w:tr w:rsidR="004F6052" w14:paraId="7E407E68" w14:textId="77777777" w:rsidTr="00C95045">
        <w:tc>
          <w:tcPr>
            <w:tcW w:w="3114" w:type="dxa"/>
          </w:tcPr>
          <w:p w14:paraId="396DD703" w14:textId="39CC9458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>lan Description</w:t>
            </w:r>
          </w:p>
        </w:tc>
        <w:tc>
          <w:tcPr>
            <w:tcW w:w="5946" w:type="dxa"/>
          </w:tcPr>
          <w:p w14:paraId="45DE5A71" w14:textId="7863C410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“Plan”</w:t>
            </w:r>
          </w:p>
        </w:tc>
      </w:tr>
      <w:tr w:rsidR="004F6052" w14:paraId="5257C2E3" w14:textId="77777777" w:rsidTr="00C95045">
        <w:tc>
          <w:tcPr>
            <w:tcW w:w="3114" w:type="dxa"/>
          </w:tcPr>
          <w:p w14:paraId="42635B74" w14:textId="2665A0AF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>lan Scenario</w:t>
            </w:r>
          </w:p>
        </w:tc>
        <w:tc>
          <w:tcPr>
            <w:tcW w:w="5946" w:type="dxa"/>
          </w:tcPr>
          <w:p w14:paraId="78B85312" w14:textId="23D2319E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“ZPS1”</w:t>
            </w:r>
          </w:p>
        </w:tc>
      </w:tr>
      <w:tr w:rsidR="004F6052" w14:paraId="17E65B71" w14:textId="77777777" w:rsidTr="00C95045">
        <w:tc>
          <w:tcPr>
            <w:tcW w:w="3114" w:type="dxa"/>
          </w:tcPr>
          <w:p w14:paraId="05AF5E79" w14:textId="51C63E48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>lan Type</w:t>
            </w:r>
          </w:p>
        </w:tc>
        <w:tc>
          <w:tcPr>
            <w:tcW w:w="5946" w:type="dxa"/>
          </w:tcPr>
          <w:p w14:paraId="33C7ED46" w14:textId="3D503FBA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“ZPT1”</w:t>
            </w:r>
          </w:p>
        </w:tc>
      </w:tr>
      <w:tr w:rsidR="00264C40" w14:paraId="77F127E9" w14:textId="77777777" w:rsidTr="00C95045">
        <w:tc>
          <w:tcPr>
            <w:tcW w:w="3114" w:type="dxa"/>
          </w:tcPr>
          <w:p w14:paraId="29CB2C43" w14:textId="7C3A9287" w:rsidR="00264C40" w:rsidRPr="004F6052" w:rsidRDefault="00264C40" w:rsidP="004F6052">
            <w:r>
              <w:rPr>
                <w:rFonts w:hint="eastAsia"/>
              </w:rPr>
              <w:t>P</w:t>
            </w:r>
            <w:r>
              <w:t>lan Option</w:t>
            </w:r>
          </w:p>
        </w:tc>
        <w:tc>
          <w:tcPr>
            <w:tcW w:w="5946" w:type="dxa"/>
          </w:tcPr>
          <w:p w14:paraId="726DC37B" w14:textId="5280A286" w:rsidR="00264C40" w:rsidRPr="004F6052" w:rsidRDefault="00264C40" w:rsidP="004F6052">
            <w:r>
              <w:rPr>
                <w:rFonts w:hint="eastAsia"/>
              </w:rPr>
              <w:t>S</w:t>
            </w:r>
            <w:r>
              <w:t>et “Bottom-Up”</w:t>
            </w:r>
          </w:p>
        </w:tc>
      </w:tr>
      <w:tr w:rsidR="004F6052" w14:paraId="5B4452C8" w14:textId="77777777" w:rsidTr="00C95045">
        <w:tc>
          <w:tcPr>
            <w:tcW w:w="3114" w:type="dxa"/>
          </w:tcPr>
          <w:p w14:paraId="05633CA8" w14:textId="4AA987CE" w:rsidR="004F6052" w:rsidRDefault="004F6052" w:rsidP="004F6052">
            <w:r w:rsidRPr="004F6052">
              <w:rPr>
                <w:rFonts w:hint="eastAsia"/>
              </w:rPr>
              <w:lastRenderedPageBreak/>
              <w:t>C</w:t>
            </w:r>
            <w:r w:rsidRPr="004F6052">
              <w:t>urrency</w:t>
            </w:r>
          </w:p>
        </w:tc>
        <w:tc>
          <w:tcPr>
            <w:tcW w:w="5946" w:type="dxa"/>
          </w:tcPr>
          <w:p w14:paraId="4B1AB952" w14:textId="2DB0DFE5" w:rsidR="004F6052" w:rsidRDefault="004F6052" w:rsidP="004F6052">
            <w:r w:rsidRPr="004F6052">
              <w:rPr>
                <w:rFonts w:hint="eastAsia"/>
              </w:rPr>
              <w:t>G</w:t>
            </w:r>
            <w:r w:rsidRPr="004F6052">
              <w:t xml:space="preserve">et </w:t>
            </w:r>
            <w:r>
              <w:t>from Currency in CPM project.</w:t>
            </w:r>
          </w:p>
        </w:tc>
      </w:tr>
      <w:tr w:rsidR="004F6052" w14:paraId="1BFDDB5B" w14:textId="77777777" w:rsidTr="00C95045">
        <w:tc>
          <w:tcPr>
            <w:tcW w:w="3114" w:type="dxa"/>
          </w:tcPr>
          <w:p w14:paraId="1B334EEE" w14:textId="772D2061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>lan From</w:t>
            </w:r>
          </w:p>
        </w:tc>
        <w:tc>
          <w:tcPr>
            <w:tcW w:w="5946" w:type="dxa"/>
          </w:tcPr>
          <w:p w14:paraId="1A67D25C" w14:textId="5FB16C9D" w:rsidR="004F6052" w:rsidRDefault="004F6052" w:rsidP="004F6052">
            <w:r>
              <w:t>Get from Start Date in CPM project.</w:t>
            </w:r>
          </w:p>
        </w:tc>
      </w:tr>
      <w:tr w:rsidR="004F6052" w14:paraId="70BF5964" w14:textId="77777777" w:rsidTr="00C95045">
        <w:tc>
          <w:tcPr>
            <w:tcW w:w="3114" w:type="dxa"/>
          </w:tcPr>
          <w:p w14:paraId="61795572" w14:textId="4D93E505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>lan To</w:t>
            </w:r>
          </w:p>
        </w:tc>
        <w:tc>
          <w:tcPr>
            <w:tcW w:w="5946" w:type="dxa"/>
          </w:tcPr>
          <w:p w14:paraId="06CFE636" w14:textId="1C1DF85D" w:rsidR="004F6052" w:rsidRDefault="004F6052" w:rsidP="004F6052">
            <w:r>
              <w:t>Get from End Date in CPM project.</w:t>
            </w:r>
          </w:p>
        </w:tc>
      </w:tr>
      <w:tr w:rsidR="004F6052" w14:paraId="36FDD89E" w14:textId="77777777" w:rsidTr="00C95045">
        <w:tc>
          <w:tcPr>
            <w:tcW w:w="3114" w:type="dxa"/>
          </w:tcPr>
          <w:p w14:paraId="38952190" w14:textId="6FB63538" w:rsidR="004F6052" w:rsidRPr="004F6052" w:rsidRDefault="004F6052" w:rsidP="004F6052">
            <w:r>
              <w:t>Active</w:t>
            </w:r>
            <w:r w:rsidRPr="004F6052">
              <w:t xml:space="preserve"> From</w:t>
            </w:r>
          </w:p>
        </w:tc>
        <w:tc>
          <w:tcPr>
            <w:tcW w:w="5946" w:type="dxa"/>
          </w:tcPr>
          <w:p w14:paraId="4C356203" w14:textId="4463DD2E" w:rsidR="004F6052" w:rsidRDefault="004F6052" w:rsidP="004F6052">
            <w:r>
              <w:t>Get from Start Date in CPM project.</w:t>
            </w:r>
          </w:p>
        </w:tc>
      </w:tr>
      <w:tr w:rsidR="004F6052" w14:paraId="1B799C37" w14:textId="77777777" w:rsidTr="00C95045">
        <w:tc>
          <w:tcPr>
            <w:tcW w:w="3114" w:type="dxa"/>
          </w:tcPr>
          <w:p w14:paraId="4DC6D785" w14:textId="724B2E6F" w:rsidR="004F6052" w:rsidRPr="004F6052" w:rsidRDefault="004F6052" w:rsidP="004F6052">
            <w:r>
              <w:t>Active</w:t>
            </w:r>
            <w:r w:rsidRPr="004F6052">
              <w:t xml:space="preserve"> To</w:t>
            </w:r>
          </w:p>
        </w:tc>
        <w:tc>
          <w:tcPr>
            <w:tcW w:w="5946" w:type="dxa"/>
          </w:tcPr>
          <w:p w14:paraId="6046E986" w14:textId="310A8744" w:rsidR="004F6052" w:rsidRDefault="004F6052" w:rsidP="004F6052">
            <w:r>
              <w:t>Get from End Date in CPM project.</w:t>
            </w:r>
          </w:p>
        </w:tc>
      </w:tr>
      <w:tr w:rsidR="004F6052" w14:paraId="7A1E85BD" w14:textId="77777777" w:rsidTr="00C95045">
        <w:tc>
          <w:tcPr>
            <w:tcW w:w="3114" w:type="dxa"/>
          </w:tcPr>
          <w:p w14:paraId="237DF9F5" w14:textId="6B019DEA" w:rsidR="004F6052" w:rsidRDefault="004F6052" w:rsidP="004F6052">
            <w:r w:rsidRPr="004F6052">
              <w:rPr>
                <w:rFonts w:hint="eastAsia"/>
              </w:rPr>
              <w:t>P</w:t>
            </w:r>
            <w:r w:rsidRPr="004F6052">
              <w:t xml:space="preserve">lan </w:t>
            </w:r>
            <w:r w:rsidRPr="004F6052">
              <w:rPr>
                <w:rFonts w:hint="eastAsia"/>
              </w:rPr>
              <w:t>Hierarchy</w:t>
            </w:r>
          </w:p>
        </w:tc>
        <w:tc>
          <w:tcPr>
            <w:tcW w:w="5946" w:type="dxa"/>
          </w:tcPr>
          <w:p w14:paraId="32EAF0A4" w14:textId="7B74962B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“E”</w:t>
            </w:r>
            <w:r>
              <w:t xml:space="preserve"> Master Project.</w:t>
            </w:r>
          </w:p>
        </w:tc>
      </w:tr>
      <w:tr w:rsidR="004F6052" w14:paraId="21141885" w14:textId="77777777" w:rsidTr="00C95045">
        <w:tc>
          <w:tcPr>
            <w:tcW w:w="3114" w:type="dxa"/>
          </w:tcPr>
          <w:p w14:paraId="54BFE6B1" w14:textId="7105B76C" w:rsidR="004F6052" w:rsidRDefault="004F6052" w:rsidP="004F6052">
            <w:r w:rsidRPr="004F6052">
              <w:rPr>
                <w:rFonts w:hint="eastAsia"/>
              </w:rPr>
              <w:t>V</w:t>
            </w:r>
            <w:r w:rsidRPr="004F6052">
              <w:t>ersion Type</w:t>
            </w:r>
          </w:p>
        </w:tc>
        <w:tc>
          <w:tcPr>
            <w:tcW w:w="5946" w:type="dxa"/>
          </w:tcPr>
          <w:p w14:paraId="6101E752" w14:textId="035AA81E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“PLAN”</w:t>
            </w:r>
          </w:p>
        </w:tc>
      </w:tr>
      <w:tr w:rsidR="004F6052" w14:paraId="5ED43BC7" w14:textId="77777777" w:rsidTr="00C95045">
        <w:tc>
          <w:tcPr>
            <w:tcW w:w="3114" w:type="dxa"/>
          </w:tcPr>
          <w:p w14:paraId="750BA782" w14:textId="47F0405E" w:rsidR="004F6052" w:rsidRDefault="004F6052" w:rsidP="004F6052">
            <w:r w:rsidRPr="004F6052">
              <w:rPr>
                <w:rFonts w:hint="eastAsia"/>
              </w:rPr>
              <w:t>V</w:t>
            </w:r>
            <w:r w:rsidRPr="004F6052">
              <w:t>ersion Description</w:t>
            </w:r>
          </w:p>
        </w:tc>
        <w:tc>
          <w:tcPr>
            <w:tcW w:w="5946" w:type="dxa"/>
          </w:tcPr>
          <w:p w14:paraId="5B2613D8" w14:textId="66E23C33" w:rsidR="004F6052" w:rsidRDefault="004F6052" w:rsidP="004F6052">
            <w:r w:rsidRPr="004F6052">
              <w:rPr>
                <w:rFonts w:hint="eastAsia"/>
              </w:rPr>
              <w:t>S</w:t>
            </w:r>
            <w:r w:rsidRPr="004F6052">
              <w:t>et “Default Plan”</w:t>
            </w:r>
          </w:p>
        </w:tc>
      </w:tr>
    </w:tbl>
    <w:p w14:paraId="6977559D" w14:textId="77777777" w:rsidR="00A23910" w:rsidRDefault="00A23910" w:rsidP="005C4151">
      <w:pPr>
        <w:rPr>
          <w:lang w:eastAsia="zh-CN"/>
        </w:rPr>
      </w:pPr>
    </w:p>
    <w:p w14:paraId="69B3FDE3" w14:textId="63571ED5" w:rsidR="00432C01" w:rsidRPr="00432C01" w:rsidRDefault="00432C01" w:rsidP="005C4151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 xml:space="preserve"> this step is performed successfully, show message “Financial Plan is created successfully.”</w:t>
      </w:r>
    </w:p>
    <w:p w14:paraId="1277AFC5" w14:textId="149EC4B4" w:rsidR="00113143" w:rsidRDefault="00113143" w:rsidP="005C4151">
      <w:pPr>
        <w:rPr>
          <w:lang w:eastAsia="zh-CN"/>
        </w:rPr>
      </w:pPr>
      <w:r w:rsidRPr="0016554B">
        <w:rPr>
          <w:rFonts w:hint="eastAsia"/>
          <w:lang w:eastAsia="zh-CN"/>
        </w:rPr>
        <w:t>I</w:t>
      </w:r>
      <w:r w:rsidRPr="0016554B">
        <w:rPr>
          <w:lang w:eastAsia="zh-CN"/>
        </w:rPr>
        <w:t>f</w:t>
      </w:r>
      <w:r>
        <w:rPr>
          <w:lang w:eastAsia="zh-CN"/>
        </w:rPr>
        <w:t xml:space="preserve"> error occurs during the creation process, show the error message.</w:t>
      </w:r>
    </w:p>
    <w:p w14:paraId="51049077" w14:textId="77777777" w:rsidR="00720CC1" w:rsidRDefault="00720CC1" w:rsidP="005C4151">
      <w:pPr>
        <w:rPr>
          <w:lang w:eastAsia="zh-CN"/>
        </w:rPr>
      </w:pPr>
    </w:p>
    <w:p w14:paraId="0C8F8A95" w14:textId="77777777" w:rsidR="00720CC1" w:rsidRDefault="00720CC1" w:rsidP="00720CC1">
      <w:pPr>
        <w:pStyle w:val="2"/>
      </w:pPr>
      <w:r>
        <w:rPr>
          <w:rFonts w:hint="eastAsia"/>
          <w:lang w:eastAsia="zh-CN"/>
        </w:rPr>
        <w:t>Synchronize</w:t>
      </w:r>
      <w:r>
        <w:rPr>
          <w:lang w:eastAsia="zh-CN"/>
        </w:rPr>
        <w:t xml:space="preserve"> PS Object</w:t>
      </w:r>
    </w:p>
    <w:p w14:paraId="79C43FA1" w14:textId="77777777" w:rsidR="00720CC1" w:rsidRDefault="00720CC1" w:rsidP="00720CC1">
      <w:pPr>
        <w:pStyle w:val="Hinweistex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Functional requirement: Automate </w:t>
      </w:r>
      <w:r>
        <w:rPr>
          <w:rFonts w:hint="eastAsia"/>
          <w:i w:val="0"/>
          <w:iCs/>
          <w:color w:val="auto"/>
          <w:lang w:eastAsia="zh-CN"/>
        </w:rPr>
        <w:t>synchronize</w:t>
      </w:r>
      <w:r>
        <w:rPr>
          <w:i w:val="0"/>
          <w:iCs/>
          <w:color w:val="auto"/>
        </w:rPr>
        <w:t xml:space="preserve"> </w:t>
      </w:r>
      <w:r>
        <w:rPr>
          <w:rFonts w:hint="eastAsia"/>
          <w:i w:val="0"/>
          <w:iCs/>
          <w:color w:val="auto"/>
          <w:lang w:eastAsia="zh-CN"/>
        </w:rPr>
        <w:t>to</w:t>
      </w:r>
      <w:r>
        <w:rPr>
          <w:i w:val="0"/>
          <w:iCs/>
          <w:color w:val="auto"/>
        </w:rPr>
        <w:t xml:space="preserve"> PS objects.</w:t>
      </w:r>
    </w:p>
    <w:p w14:paraId="78CA0AF5" w14:textId="77777777" w:rsidR="00720CC1" w:rsidRDefault="00720CC1" w:rsidP="00720CC1">
      <w:pPr>
        <w:rPr>
          <w:lang w:eastAsia="zh-CN"/>
        </w:rPr>
      </w:pPr>
    </w:p>
    <w:p w14:paraId="7A13426D" w14:textId="77777777" w:rsidR="00720CC1" w:rsidRDefault="00720CC1" w:rsidP="00720CC1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 1, Synchronize Project Attributes</w:t>
      </w:r>
    </w:p>
    <w:p w14:paraId="4FE83F51" w14:textId="77777777" w:rsidR="00720CC1" w:rsidRPr="00BE1D25" w:rsidRDefault="00720CC1" w:rsidP="00720CC1">
      <w:pPr>
        <w:pStyle w:val="Hinweistext"/>
        <w:rPr>
          <w:i w:val="0"/>
          <w:iCs/>
          <w:color w:val="auto"/>
        </w:rPr>
      </w:pPr>
      <w:r w:rsidRPr="00BE1D25">
        <w:rPr>
          <w:i w:val="0"/>
          <w:iCs/>
          <w:color w:val="auto"/>
        </w:rPr>
        <w:t xml:space="preserve">Functional requirement: </w:t>
      </w:r>
      <w:r>
        <w:rPr>
          <w:i w:val="0"/>
          <w:iCs/>
          <w:color w:val="auto"/>
        </w:rPr>
        <w:t>Attributes on linked WBS elements should be synchronized</w:t>
      </w:r>
      <w:r w:rsidRPr="00BE1D25">
        <w:rPr>
          <w:i w:val="0"/>
          <w:iCs/>
          <w:color w:val="auto"/>
        </w:rPr>
        <w:t>.</w:t>
      </w:r>
      <w:r>
        <w:rPr>
          <w:i w:val="0"/>
          <w:iCs/>
          <w:color w:val="auto"/>
        </w:rPr>
        <w:t xml:space="preserve"> 1</w:t>
      </w:r>
      <w:r w:rsidRPr="005B7ED3">
        <w:rPr>
          <w:i w:val="0"/>
          <w:iCs/>
          <w:color w:val="auto"/>
          <w:vertAlign w:val="superscript"/>
        </w:rPr>
        <w:t>st</w:t>
      </w:r>
      <w:r>
        <w:rPr>
          <w:i w:val="0"/>
          <w:iCs/>
          <w:color w:val="auto"/>
        </w:rPr>
        <w:t xml:space="preserve"> level and 2</w:t>
      </w:r>
      <w:r w:rsidRPr="005B7ED3">
        <w:rPr>
          <w:i w:val="0"/>
          <w:iCs/>
          <w:color w:val="auto"/>
          <w:vertAlign w:val="superscript"/>
        </w:rPr>
        <w:t>nd</w:t>
      </w:r>
      <w:r>
        <w:rPr>
          <w:i w:val="0"/>
          <w:iCs/>
          <w:color w:val="auto"/>
        </w:rPr>
        <w:t xml:space="preserve"> level WBS elements should have the same values which are imported from CPM project.</w:t>
      </w:r>
    </w:p>
    <w:p w14:paraId="1BD1D9AC" w14:textId="77777777" w:rsidR="00720CC1" w:rsidRDefault="00720CC1" w:rsidP="00720CC1">
      <w:pPr>
        <w:pStyle w:val="Hinweistext"/>
        <w:rPr>
          <w:i w:val="0"/>
          <w:iCs/>
          <w:color w:val="auto"/>
          <w:lang w:eastAsia="zh-CN"/>
        </w:rPr>
      </w:pPr>
    </w:p>
    <w:p w14:paraId="5C986DC1" w14:textId="77777777" w:rsidR="00720CC1" w:rsidRDefault="00720CC1" w:rsidP="00720CC1">
      <w:r>
        <w:t>Update WBS element by importing values: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46"/>
      </w:tblGrid>
      <w:tr w:rsidR="00720CC1" w14:paraId="0B1DB9BF" w14:textId="77777777" w:rsidTr="0008201E">
        <w:tc>
          <w:tcPr>
            <w:tcW w:w="3114" w:type="dxa"/>
          </w:tcPr>
          <w:p w14:paraId="5EB76FE2" w14:textId="77777777" w:rsidR="00720CC1" w:rsidRPr="00632747" w:rsidRDefault="00720CC1" w:rsidP="0008201E">
            <w:pPr>
              <w:rPr>
                <w:b/>
                <w:bCs/>
              </w:rPr>
            </w:pPr>
            <w:r w:rsidRPr="00632747">
              <w:rPr>
                <w:b/>
                <w:bCs/>
              </w:rPr>
              <w:t>PS Field</w:t>
            </w:r>
          </w:p>
        </w:tc>
        <w:tc>
          <w:tcPr>
            <w:tcW w:w="5946" w:type="dxa"/>
          </w:tcPr>
          <w:p w14:paraId="3E4C2B16" w14:textId="77777777" w:rsidR="00720CC1" w:rsidRPr="00632747" w:rsidRDefault="00720CC1" w:rsidP="0008201E">
            <w:pPr>
              <w:rPr>
                <w:b/>
                <w:bCs/>
              </w:rPr>
            </w:pPr>
            <w:r w:rsidRPr="00632747">
              <w:rPr>
                <w:rFonts w:hint="eastAsia"/>
                <w:b/>
                <w:bCs/>
              </w:rPr>
              <w:t>R</w:t>
            </w:r>
            <w:r w:rsidRPr="00632747">
              <w:rPr>
                <w:b/>
                <w:bCs/>
              </w:rPr>
              <w:t>equirement</w:t>
            </w:r>
          </w:p>
        </w:tc>
      </w:tr>
      <w:tr w:rsidR="00720CC1" w14:paraId="55F730FB" w14:textId="77777777" w:rsidTr="0008201E">
        <w:tc>
          <w:tcPr>
            <w:tcW w:w="3114" w:type="dxa"/>
          </w:tcPr>
          <w:p w14:paraId="0E6B8432" w14:textId="77777777" w:rsidR="00720CC1" w:rsidRDefault="00720CC1" w:rsidP="0008201E">
            <w:r>
              <w:rPr>
                <w:rFonts w:hint="eastAsia"/>
              </w:rPr>
              <w:t>P</w:t>
            </w:r>
            <w:r>
              <w:t>roject Definition</w:t>
            </w:r>
          </w:p>
        </w:tc>
        <w:tc>
          <w:tcPr>
            <w:tcW w:w="5946" w:type="dxa"/>
          </w:tcPr>
          <w:p w14:paraId="4DBB214B" w14:textId="77777777" w:rsidR="00720CC1" w:rsidRDefault="00720CC1" w:rsidP="0008201E">
            <w:r>
              <w:rPr>
                <w:rFonts w:hint="eastAsia"/>
              </w:rPr>
              <w:t>B</w:t>
            </w:r>
            <w:r>
              <w:t>ased on CPM project type.</w:t>
            </w:r>
          </w:p>
          <w:p w14:paraId="1EF91DC1" w14:textId="77777777" w:rsidR="00720CC1" w:rsidRDefault="00720CC1" w:rsidP="0008201E">
            <w:r w:rsidRPr="00027CFB">
              <w:rPr>
                <w:noProof/>
              </w:rPr>
              <w:drawing>
                <wp:inline distT="0" distB="0" distL="0" distR="0" wp14:anchorId="7AD178C8" wp14:editId="511377C2">
                  <wp:extent cx="2445173" cy="1099115"/>
                  <wp:effectExtent l="0" t="0" r="0" b="6350"/>
                  <wp:docPr id="846366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3553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221" cy="11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2577C04B" w14:textId="77777777" w:rsidTr="0008201E">
        <w:tc>
          <w:tcPr>
            <w:tcW w:w="3114" w:type="dxa"/>
          </w:tcPr>
          <w:p w14:paraId="071EEC0C" w14:textId="77777777" w:rsidR="00720CC1" w:rsidRDefault="00720CC1" w:rsidP="0008201E">
            <w:r>
              <w:rPr>
                <w:rFonts w:hint="eastAsia"/>
              </w:rPr>
              <w:t>W</w:t>
            </w:r>
            <w:r>
              <w:t>BS ID</w:t>
            </w:r>
          </w:p>
        </w:tc>
        <w:tc>
          <w:tcPr>
            <w:tcW w:w="5946" w:type="dxa"/>
          </w:tcPr>
          <w:p w14:paraId="48523A30" w14:textId="77777777" w:rsidR="00720CC1" w:rsidRDefault="00720CC1" w:rsidP="0008201E">
            <w:r>
              <w:rPr>
                <w:rFonts w:hint="eastAsia"/>
              </w:rPr>
              <w:t>1</w:t>
            </w:r>
            <w:r w:rsidRPr="008D6815">
              <w:rPr>
                <w:vertAlign w:val="superscript"/>
              </w:rPr>
              <w:t>st</w:t>
            </w:r>
            <w:r>
              <w:t xml:space="preserve"> level WBS element:</w:t>
            </w:r>
          </w:p>
          <w:p w14:paraId="158F1543" w14:textId="77777777" w:rsidR="00720CC1" w:rsidRDefault="00720CC1" w:rsidP="0008201E">
            <w:r>
              <w:rPr>
                <w:rFonts w:hint="eastAsia"/>
              </w:rPr>
              <w:t>S</w:t>
            </w:r>
            <w:r>
              <w:t>ame as CPM project ID.</w:t>
            </w:r>
          </w:p>
          <w:p w14:paraId="2D2F6C4E" w14:textId="77777777" w:rsidR="00720CC1" w:rsidRDefault="00720CC1" w:rsidP="0008201E">
            <w:r>
              <w:rPr>
                <w:rFonts w:hint="eastAsia"/>
              </w:rPr>
              <w:t>2</w:t>
            </w:r>
            <w:r w:rsidRPr="008D6815">
              <w:rPr>
                <w:vertAlign w:val="superscript"/>
              </w:rPr>
              <w:t>nd</w:t>
            </w:r>
            <w:r>
              <w:t xml:space="preserve"> level WBS element:</w:t>
            </w:r>
          </w:p>
          <w:p w14:paraId="0F5AB252" w14:textId="77777777" w:rsidR="00720CC1" w:rsidRDefault="00720CC1" w:rsidP="0008201E">
            <w:r>
              <w:rPr>
                <w:rFonts w:hint="eastAsia"/>
              </w:rPr>
              <w:lastRenderedPageBreak/>
              <w:t>=</w:t>
            </w:r>
            <w:r>
              <w:t xml:space="preserve"> 1</w:t>
            </w:r>
            <w:r w:rsidRPr="001C37FF">
              <w:rPr>
                <w:vertAlign w:val="superscript"/>
              </w:rPr>
              <w:t>st</w:t>
            </w:r>
            <w:r>
              <w:t xml:space="preserve"> level WBS element + ‘.01’</w:t>
            </w:r>
          </w:p>
        </w:tc>
      </w:tr>
      <w:tr w:rsidR="00720CC1" w14:paraId="6BAC1654" w14:textId="77777777" w:rsidTr="0008201E">
        <w:tc>
          <w:tcPr>
            <w:tcW w:w="3114" w:type="dxa"/>
          </w:tcPr>
          <w:p w14:paraId="7E18C22D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Responsible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Person</w:t>
            </w:r>
          </w:p>
        </w:tc>
        <w:tc>
          <w:tcPr>
            <w:tcW w:w="5946" w:type="dxa"/>
          </w:tcPr>
          <w:p w14:paraId="16DE3CC0" w14:textId="15421070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Get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from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Project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Manager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in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portfolio item</w:t>
            </w:r>
            <w:r>
              <w:rPr>
                <w:lang w:eastAsia="zh-CN"/>
              </w:rPr>
              <w:t>.</w:t>
            </w:r>
          </w:p>
          <w:p w14:paraId="66CD43BA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emove pre-fix “EE”.</w:t>
            </w:r>
          </w:p>
        </w:tc>
      </w:tr>
      <w:tr w:rsidR="00720CC1" w14:paraId="55F0D376" w14:textId="77777777" w:rsidTr="0008201E">
        <w:tc>
          <w:tcPr>
            <w:tcW w:w="3114" w:type="dxa"/>
          </w:tcPr>
          <w:p w14:paraId="43E1739A" w14:textId="77777777" w:rsidR="00720CC1" w:rsidRDefault="00720CC1" w:rsidP="0008201E">
            <w:r>
              <w:rPr>
                <w:rFonts w:hint="eastAsia"/>
              </w:rPr>
              <w:t>C</w:t>
            </w:r>
            <w:r>
              <w:t>ompany Code</w:t>
            </w:r>
          </w:p>
        </w:tc>
        <w:tc>
          <w:tcPr>
            <w:tcW w:w="5946" w:type="dxa"/>
          </w:tcPr>
          <w:p w14:paraId="3B1CA1C1" w14:textId="77777777" w:rsidR="00720CC1" w:rsidRDefault="00720CC1" w:rsidP="0008201E">
            <w:r>
              <w:rPr>
                <w:rFonts w:hint="eastAsia"/>
              </w:rPr>
              <w:t>G</w:t>
            </w:r>
            <w:r>
              <w:t>et from assigned organization in CPM project.</w:t>
            </w:r>
          </w:p>
          <w:p w14:paraId="5476358A" w14:textId="77777777" w:rsidR="00720CC1" w:rsidRDefault="00720CC1" w:rsidP="0008201E">
            <w:r w:rsidRPr="00CC700A">
              <w:rPr>
                <w:noProof/>
              </w:rPr>
              <w:drawing>
                <wp:inline distT="0" distB="0" distL="0" distR="0" wp14:anchorId="72E63BD8" wp14:editId="0592BCAB">
                  <wp:extent cx="3244426" cy="1331395"/>
                  <wp:effectExtent l="0" t="0" r="0" b="2540"/>
                  <wp:docPr id="272727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3E5A58A5" w14:textId="77777777" w:rsidTr="0008201E">
        <w:tc>
          <w:tcPr>
            <w:tcW w:w="3114" w:type="dxa"/>
          </w:tcPr>
          <w:p w14:paraId="12ED3807" w14:textId="77777777" w:rsidR="00720CC1" w:rsidRDefault="00720CC1" w:rsidP="0008201E">
            <w:r>
              <w:rPr>
                <w:rFonts w:hint="eastAsia"/>
              </w:rPr>
              <w:t>C</w:t>
            </w:r>
            <w:r>
              <w:t>ontrolling Area</w:t>
            </w:r>
          </w:p>
        </w:tc>
        <w:tc>
          <w:tcPr>
            <w:tcW w:w="5946" w:type="dxa"/>
          </w:tcPr>
          <w:p w14:paraId="318B1612" w14:textId="77777777" w:rsidR="00720CC1" w:rsidRDefault="00720CC1" w:rsidP="0008201E">
            <w:r>
              <w:rPr>
                <w:rFonts w:hint="eastAsia"/>
              </w:rPr>
              <w:t>G</w:t>
            </w:r>
            <w:r>
              <w:t>et from assigned organization in CPM project.</w:t>
            </w:r>
          </w:p>
          <w:p w14:paraId="3FDA8CDA" w14:textId="77777777" w:rsidR="00720CC1" w:rsidRDefault="00720CC1" w:rsidP="0008201E">
            <w:r w:rsidRPr="00CC700A">
              <w:rPr>
                <w:noProof/>
              </w:rPr>
              <w:drawing>
                <wp:inline distT="0" distB="0" distL="0" distR="0" wp14:anchorId="695C8E83" wp14:editId="1ED41FBE">
                  <wp:extent cx="3244426" cy="1331395"/>
                  <wp:effectExtent l="0" t="0" r="0" b="2540"/>
                  <wp:docPr id="406489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79F042C1" w14:textId="77777777" w:rsidTr="0008201E">
        <w:tc>
          <w:tcPr>
            <w:tcW w:w="3114" w:type="dxa"/>
          </w:tcPr>
          <w:p w14:paraId="2B07766D" w14:textId="77777777" w:rsidR="00720CC1" w:rsidRDefault="00720CC1" w:rsidP="0008201E">
            <w:r>
              <w:rPr>
                <w:rFonts w:hint="eastAsia"/>
              </w:rPr>
              <w:t>P</w:t>
            </w:r>
            <w:r>
              <w:t>rofit Center</w:t>
            </w:r>
          </w:p>
        </w:tc>
        <w:tc>
          <w:tcPr>
            <w:tcW w:w="5946" w:type="dxa"/>
          </w:tcPr>
          <w:p w14:paraId="58570E2F" w14:textId="2ADDAA45" w:rsidR="00720CC1" w:rsidRDefault="00720CC1" w:rsidP="0008201E"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>
              <w:rPr>
                <w:highlight w:val="green"/>
                <w:lang w:eastAsia="zh-CN"/>
              </w:rPr>
              <w:t xml:space="preserve"> portfolio item master data</w:t>
            </w:r>
            <w:r w:rsidRPr="009819DB">
              <w:rPr>
                <w:highlight w:val="green"/>
                <w:lang w:eastAsia="zh-CN"/>
              </w:rPr>
              <w:t>.</w:t>
            </w:r>
          </w:p>
          <w:p w14:paraId="1EC81212" w14:textId="77777777" w:rsidR="00720CC1" w:rsidRPr="009819DB" w:rsidRDefault="00720CC1" w:rsidP="0008201E">
            <w:pPr>
              <w:rPr>
                <w:strike/>
              </w:rPr>
            </w:pPr>
            <w:r w:rsidRPr="009819DB">
              <w:rPr>
                <w:rFonts w:hint="eastAsia"/>
                <w:strike/>
              </w:rPr>
              <w:t>G</w:t>
            </w:r>
            <w:r w:rsidRPr="009819DB">
              <w:rPr>
                <w:strike/>
              </w:rPr>
              <w:t>et from Planning Field assigned in CPM project.</w:t>
            </w:r>
          </w:p>
          <w:p w14:paraId="7C69ECB7" w14:textId="77777777" w:rsidR="00720CC1" w:rsidRDefault="00720CC1" w:rsidP="0008201E">
            <w:r w:rsidRPr="00831509">
              <w:rPr>
                <w:noProof/>
              </w:rPr>
              <w:drawing>
                <wp:inline distT="0" distB="0" distL="0" distR="0" wp14:anchorId="4AD281EE" wp14:editId="08CF735D">
                  <wp:extent cx="3291840" cy="1553734"/>
                  <wp:effectExtent l="0" t="0" r="0" b="0"/>
                  <wp:docPr id="310033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256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46" cy="156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B20D2" w14:textId="77777777" w:rsidR="00720CC1" w:rsidRDefault="00720CC1" w:rsidP="0008201E"/>
          <w:p w14:paraId="6E16C0D3" w14:textId="77777777" w:rsidR="00720CC1" w:rsidRPr="001A1650" w:rsidRDefault="00720CC1" w:rsidP="0008201E">
            <w:r>
              <w:rPr>
                <w:rFonts w:hint="eastAsia"/>
              </w:rPr>
              <w:t>I</w:t>
            </w:r>
            <w:r>
              <w:t>f errors occur when updating profit center, then only update other fields and skip profit center.</w:t>
            </w:r>
          </w:p>
        </w:tc>
      </w:tr>
      <w:tr w:rsidR="00720CC1" w14:paraId="6D46CB01" w14:textId="77777777" w:rsidTr="0008201E">
        <w:tc>
          <w:tcPr>
            <w:tcW w:w="3114" w:type="dxa"/>
          </w:tcPr>
          <w:p w14:paraId="113DD9BB" w14:textId="77777777" w:rsidR="00720CC1" w:rsidRDefault="00720CC1" w:rsidP="0008201E">
            <w:r>
              <w:rPr>
                <w:rFonts w:hint="eastAsia"/>
              </w:rPr>
              <w:t>P</w:t>
            </w:r>
            <w:r>
              <w:t>roject Type</w:t>
            </w:r>
          </w:p>
        </w:tc>
        <w:tc>
          <w:tcPr>
            <w:tcW w:w="5946" w:type="dxa"/>
          </w:tcPr>
          <w:p w14:paraId="0CD698E7" w14:textId="77777777" w:rsidR="00720CC1" w:rsidRDefault="00720CC1" w:rsidP="0008201E">
            <w:r>
              <w:rPr>
                <w:rFonts w:hint="eastAsia"/>
              </w:rPr>
              <w:t>B</w:t>
            </w:r>
            <w:r>
              <w:t>ased on CPM project type.</w:t>
            </w:r>
          </w:p>
          <w:p w14:paraId="1FB491B7" w14:textId="77777777" w:rsidR="00720CC1" w:rsidRDefault="00720CC1" w:rsidP="0008201E">
            <w:r w:rsidRPr="00027CFB">
              <w:rPr>
                <w:noProof/>
              </w:rPr>
              <w:drawing>
                <wp:inline distT="0" distB="0" distL="0" distR="0" wp14:anchorId="1989597B" wp14:editId="453A7AFB">
                  <wp:extent cx="2445173" cy="1099115"/>
                  <wp:effectExtent l="0" t="0" r="0" b="6350"/>
                  <wp:docPr id="1832935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3553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221" cy="11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5CDD7F1D" w14:textId="77777777" w:rsidTr="0008201E">
        <w:tc>
          <w:tcPr>
            <w:tcW w:w="3114" w:type="dxa"/>
          </w:tcPr>
          <w:p w14:paraId="4FE6E80A" w14:textId="77777777" w:rsidR="00720CC1" w:rsidRDefault="00720CC1" w:rsidP="0008201E">
            <w:r w:rsidRPr="00A765FD">
              <w:lastRenderedPageBreak/>
              <w:t>Controlling Area for Requesting CC</w:t>
            </w:r>
          </w:p>
        </w:tc>
        <w:tc>
          <w:tcPr>
            <w:tcW w:w="5946" w:type="dxa"/>
          </w:tcPr>
          <w:p w14:paraId="68609914" w14:textId="77777777" w:rsidR="00720CC1" w:rsidRDefault="00720CC1" w:rsidP="0008201E">
            <w:r>
              <w:rPr>
                <w:rFonts w:hint="eastAsia"/>
              </w:rPr>
              <w:t>S</w:t>
            </w:r>
            <w:r>
              <w:t>ame as Controlling Area</w:t>
            </w:r>
          </w:p>
        </w:tc>
      </w:tr>
      <w:tr w:rsidR="00720CC1" w14:paraId="573E0BC3" w14:textId="77777777" w:rsidTr="0008201E">
        <w:tc>
          <w:tcPr>
            <w:tcW w:w="3114" w:type="dxa"/>
          </w:tcPr>
          <w:p w14:paraId="38625620" w14:textId="77777777" w:rsidR="00720CC1" w:rsidRPr="00A765FD" w:rsidRDefault="00720CC1" w:rsidP="0008201E">
            <w:r w:rsidRPr="0087427E">
              <w:t>Requesting CC</w:t>
            </w:r>
          </w:p>
        </w:tc>
        <w:tc>
          <w:tcPr>
            <w:tcW w:w="5946" w:type="dxa"/>
          </w:tcPr>
          <w:p w14:paraId="2F8ED441" w14:textId="5273DF69" w:rsidR="00720CC1" w:rsidRDefault="00720CC1" w:rsidP="0008201E"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>
              <w:rPr>
                <w:highlight w:val="green"/>
                <w:lang w:eastAsia="zh-CN"/>
              </w:rPr>
              <w:t xml:space="preserve"> portfolio item master data</w:t>
            </w:r>
            <w:r w:rsidRPr="00B82F6E">
              <w:rPr>
                <w:highlight w:val="green"/>
                <w:lang w:eastAsia="zh-CN"/>
              </w:rPr>
              <w:t>.</w:t>
            </w:r>
          </w:p>
          <w:p w14:paraId="15719829" w14:textId="77777777" w:rsidR="00720CC1" w:rsidRPr="00B82F6E" w:rsidRDefault="00720CC1" w:rsidP="0008201E">
            <w:pPr>
              <w:rPr>
                <w:strike/>
              </w:rPr>
            </w:pPr>
            <w:r w:rsidRPr="00B82F6E">
              <w:rPr>
                <w:rFonts w:hint="eastAsia"/>
                <w:strike/>
              </w:rPr>
              <w:t>G</w:t>
            </w:r>
            <w:r w:rsidRPr="00B82F6E">
              <w:rPr>
                <w:strike/>
              </w:rPr>
              <w:t>et from Planning Field assigned in CPM project.</w:t>
            </w:r>
          </w:p>
          <w:p w14:paraId="41E70881" w14:textId="77777777" w:rsidR="00720CC1" w:rsidRDefault="00720CC1" w:rsidP="0008201E">
            <w:r w:rsidRPr="00831509">
              <w:rPr>
                <w:noProof/>
              </w:rPr>
              <w:drawing>
                <wp:inline distT="0" distB="0" distL="0" distR="0" wp14:anchorId="6F8CCAF8" wp14:editId="0753797E">
                  <wp:extent cx="3291840" cy="1553734"/>
                  <wp:effectExtent l="0" t="0" r="0" b="0"/>
                  <wp:docPr id="125536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256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46" cy="156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15FB799B" w14:textId="77777777" w:rsidTr="0008201E">
        <w:tc>
          <w:tcPr>
            <w:tcW w:w="3114" w:type="dxa"/>
          </w:tcPr>
          <w:p w14:paraId="02561BF3" w14:textId="77777777" w:rsidR="00720CC1" w:rsidRDefault="00720CC1" w:rsidP="0008201E">
            <w:r>
              <w:t>Responsible CC</w:t>
            </w:r>
          </w:p>
        </w:tc>
        <w:tc>
          <w:tcPr>
            <w:tcW w:w="5946" w:type="dxa"/>
          </w:tcPr>
          <w:p w14:paraId="3C7AE02A" w14:textId="7B85FF11" w:rsidR="00720CC1" w:rsidRDefault="00720CC1" w:rsidP="0008201E">
            <w:r w:rsidRPr="000004C3">
              <w:rPr>
                <w:rFonts w:hint="eastAsia"/>
                <w:highlight w:val="green"/>
                <w:lang w:eastAsia="zh-CN"/>
              </w:rPr>
              <w:t>Get</w:t>
            </w:r>
            <w:r w:rsidRPr="000004C3">
              <w:rPr>
                <w:highlight w:val="green"/>
                <w:lang w:eastAsia="zh-CN"/>
              </w:rPr>
              <w:t xml:space="preserve"> from</w:t>
            </w:r>
            <w:r>
              <w:rPr>
                <w:highlight w:val="green"/>
                <w:lang w:eastAsia="zh-CN"/>
              </w:rPr>
              <w:t xml:space="preserve"> portfolio item master data</w:t>
            </w:r>
            <w:r w:rsidRPr="00B82F6E">
              <w:rPr>
                <w:highlight w:val="green"/>
                <w:lang w:eastAsia="zh-CN"/>
              </w:rPr>
              <w:t>.</w:t>
            </w:r>
          </w:p>
          <w:p w14:paraId="50F68F83" w14:textId="77777777" w:rsidR="00720CC1" w:rsidRPr="00B82F6E" w:rsidRDefault="00720CC1" w:rsidP="0008201E">
            <w:pPr>
              <w:rPr>
                <w:strike/>
              </w:rPr>
            </w:pPr>
            <w:r w:rsidRPr="00B82F6E">
              <w:rPr>
                <w:rFonts w:hint="eastAsia"/>
                <w:strike/>
              </w:rPr>
              <w:t>G</w:t>
            </w:r>
            <w:r w:rsidRPr="00B82F6E">
              <w:rPr>
                <w:strike/>
              </w:rPr>
              <w:t>et from assigned organization in CPM project.</w:t>
            </w:r>
          </w:p>
          <w:p w14:paraId="1DEC86C8" w14:textId="77777777" w:rsidR="00720CC1" w:rsidRDefault="00720CC1" w:rsidP="0008201E">
            <w:r w:rsidRPr="00CC700A">
              <w:rPr>
                <w:noProof/>
              </w:rPr>
              <w:drawing>
                <wp:inline distT="0" distB="0" distL="0" distR="0" wp14:anchorId="286891BE" wp14:editId="4EABFDFD">
                  <wp:extent cx="3244426" cy="1331395"/>
                  <wp:effectExtent l="0" t="0" r="0" b="2540"/>
                  <wp:docPr id="2588997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743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111" cy="13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CC1" w14:paraId="6DBA2380" w14:textId="77777777" w:rsidTr="0008201E">
        <w:tc>
          <w:tcPr>
            <w:tcW w:w="3114" w:type="dxa"/>
          </w:tcPr>
          <w:p w14:paraId="6B74E5B4" w14:textId="77777777" w:rsidR="00720CC1" w:rsidRPr="00A765FD" w:rsidRDefault="00720CC1" w:rsidP="00720CC1">
            <w:r>
              <w:rPr>
                <w:rFonts w:hint="eastAsia"/>
              </w:rPr>
              <w:t>B</w:t>
            </w:r>
            <w:r>
              <w:t>asic Start Date</w:t>
            </w:r>
          </w:p>
        </w:tc>
        <w:tc>
          <w:tcPr>
            <w:tcW w:w="5946" w:type="dxa"/>
          </w:tcPr>
          <w:p w14:paraId="7E9D25A5" w14:textId="7B4D2B24" w:rsidR="00720CC1" w:rsidRDefault="00720CC1" w:rsidP="00720CC1">
            <w:r w:rsidRPr="00522751">
              <w:rPr>
                <w:rFonts w:hint="eastAsia"/>
                <w:highlight w:val="green"/>
                <w:lang w:eastAsia="zh-CN"/>
              </w:rPr>
              <w:t>Get</w:t>
            </w:r>
            <w:r w:rsidRPr="00522751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55E55067" w14:textId="77777777" w:rsidTr="0008201E">
        <w:tc>
          <w:tcPr>
            <w:tcW w:w="3114" w:type="dxa"/>
          </w:tcPr>
          <w:p w14:paraId="18F0C962" w14:textId="77777777" w:rsidR="00720CC1" w:rsidRPr="00A765FD" w:rsidRDefault="00720CC1" w:rsidP="00720CC1">
            <w:r w:rsidRPr="00A61D13">
              <w:t>Basic End Date</w:t>
            </w:r>
          </w:p>
        </w:tc>
        <w:tc>
          <w:tcPr>
            <w:tcW w:w="5946" w:type="dxa"/>
          </w:tcPr>
          <w:p w14:paraId="686A6D05" w14:textId="06AA4BE5" w:rsidR="00720CC1" w:rsidRDefault="00720CC1" w:rsidP="00720CC1">
            <w:r w:rsidRPr="00522751">
              <w:rPr>
                <w:rFonts w:hint="eastAsia"/>
                <w:highlight w:val="green"/>
                <w:lang w:eastAsia="zh-CN"/>
              </w:rPr>
              <w:t>Get</w:t>
            </w:r>
            <w:r w:rsidRPr="00522751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510AD961" w14:textId="77777777" w:rsidTr="0008201E">
        <w:tc>
          <w:tcPr>
            <w:tcW w:w="3114" w:type="dxa"/>
          </w:tcPr>
          <w:p w14:paraId="594A555C" w14:textId="77777777" w:rsidR="00720CC1" w:rsidRPr="00A765FD" w:rsidRDefault="00720CC1" w:rsidP="0008201E">
            <w:r w:rsidRPr="00C435C6">
              <w:t>Planning Element</w:t>
            </w:r>
          </w:p>
        </w:tc>
        <w:tc>
          <w:tcPr>
            <w:tcW w:w="5946" w:type="dxa"/>
          </w:tcPr>
          <w:p w14:paraId="13B99160" w14:textId="77777777" w:rsidR="00720CC1" w:rsidRDefault="00720CC1" w:rsidP="0008201E">
            <w:r>
              <w:rPr>
                <w:rFonts w:hint="eastAsia"/>
              </w:rPr>
              <w:t>M</w:t>
            </w:r>
            <w:r>
              <w:t>ark with flag.</w:t>
            </w:r>
          </w:p>
        </w:tc>
      </w:tr>
      <w:tr w:rsidR="00720CC1" w14:paraId="58D377F8" w14:textId="77777777" w:rsidTr="0008201E">
        <w:tc>
          <w:tcPr>
            <w:tcW w:w="3114" w:type="dxa"/>
          </w:tcPr>
          <w:p w14:paraId="28423F59" w14:textId="77777777" w:rsidR="00720CC1" w:rsidRPr="00A765FD" w:rsidRDefault="00720CC1" w:rsidP="00720CC1">
            <w:r w:rsidRPr="003751AC">
              <w:rPr>
                <w:rFonts w:hint="eastAsia"/>
              </w:rPr>
              <w:t>External</w:t>
            </w:r>
            <w:r w:rsidRPr="003751AC">
              <w:t xml:space="preserve"> </w:t>
            </w:r>
            <w:r w:rsidRPr="003751AC">
              <w:rPr>
                <w:rFonts w:hint="eastAsia"/>
              </w:rPr>
              <w:t>Cooperation</w:t>
            </w:r>
          </w:p>
        </w:tc>
        <w:tc>
          <w:tcPr>
            <w:tcW w:w="5946" w:type="dxa"/>
          </w:tcPr>
          <w:p w14:paraId="1084FC65" w14:textId="2B700490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642FE971" w14:textId="77777777" w:rsidTr="0008201E">
        <w:tc>
          <w:tcPr>
            <w:tcW w:w="3114" w:type="dxa"/>
          </w:tcPr>
          <w:p w14:paraId="43AE57A9" w14:textId="77777777" w:rsidR="00720CC1" w:rsidRPr="00A765FD" w:rsidRDefault="00720CC1" w:rsidP="00720CC1">
            <w:r w:rsidRPr="003751AC">
              <w:rPr>
                <w:rFonts w:hint="eastAsia"/>
              </w:rPr>
              <w:t>Cooperation</w:t>
            </w:r>
            <w:r w:rsidRPr="003751AC">
              <w:t xml:space="preserve"> </w:t>
            </w:r>
            <w:r w:rsidRPr="003751AC">
              <w:rPr>
                <w:rFonts w:hint="eastAsia"/>
              </w:rPr>
              <w:t>Detail</w:t>
            </w:r>
          </w:p>
        </w:tc>
        <w:tc>
          <w:tcPr>
            <w:tcW w:w="5946" w:type="dxa"/>
          </w:tcPr>
          <w:p w14:paraId="1265BDD2" w14:textId="5BB61083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4527FB64" w14:textId="77777777" w:rsidTr="0008201E">
        <w:tc>
          <w:tcPr>
            <w:tcW w:w="3114" w:type="dxa"/>
          </w:tcPr>
          <w:p w14:paraId="1D1B912F" w14:textId="77777777" w:rsidR="00720CC1" w:rsidRPr="00A765FD" w:rsidRDefault="00720CC1" w:rsidP="00720CC1">
            <w:r w:rsidRPr="003751AC">
              <w:t>Development Status</w:t>
            </w:r>
          </w:p>
        </w:tc>
        <w:tc>
          <w:tcPr>
            <w:tcW w:w="5946" w:type="dxa"/>
          </w:tcPr>
          <w:p w14:paraId="459D7896" w14:textId="26E56A7E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3D913A04" w14:textId="77777777" w:rsidTr="0008201E">
        <w:tc>
          <w:tcPr>
            <w:tcW w:w="3114" w:type="dxa"/>
          </w:tcPr>
          <w:p w14:paraId="29E4108F" w14:textId="77777777" w:rsidR="00720CC1" w:rsidRPr="00A765FD" w:rsidRDefault="00720CC1" w:rsidP="00720CC1">
            <w:r w:rsidRPr="003751AC">
              <w:rPr>
                <w:rFonts w:hint="eastAsia"/>
              </w:rPr>
              <w:t>B</w:t>
            </w:r>
            <w:r w:rsidRPr="003751AC">
              <w:t>oard Name</w:t>
            </w:r>
          </w:p>
        </w:tc>
        <w:tc>
          <w:tcPr>
            <w:tcW w:w="5946" w:type="dxa"/>
          </w:tcPr>
          <w:p w14:paraId="2D5C00A3" w14:textId="28AD5A48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04320B99" w14:textId="77777777" w:rsidTr="0008201E">
        <w:tc>
          <w:tcPr>
            <w:tcW w:w="3114" w:type="dxa"/>
          </w:tcPr>
          <w:p w14:paraId="076B8C44" w14:textId="77777777" w:rsidR="00720CC1" w:rsidRPr="00A765FD" w:rsidRDefault="00720CC1" w:rsidP="00720CC1">
            <w:r w:rsidRPr="003751AC">
              <w:rPr>
                <w:rFonts w:hint="eastAsia"/>
              </w:rPr>
              <w:t>B</w:t>
            </w:r>
            <w:r w:rsidRPr="003751AC">
              <w:t>oard Date</w:t>
            </w:r>
          </w:p>
        </w:tc>
        <w:tc>
          <w:tcPr>
            <w:tcW w:w="5946" w:type="dxa"/>
          </w:tcPr>
          <w:p w14:paraId="43F0B3E4" w14:textId="03139125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22E9BDBD" w14:textId="77777777" w:rsidTr="0008201E">
        <w:tc>
          <w:tcPr>
            <w:tcW w:w="3114" w:type="dxa"/>
          </w:tcPr>
          <w:p w14:paraId="0EF390ED" w14:textId="77777777" w:rsidR="00720CC1" w:rsidRPr="00A765FD" w:rsidRDefault="00720CC1" w:rsidP="00720CC1">
            <w:r w:rsidRPr="003751AC">
              <w:t>Customer Visibility</w:t>
            </w:r>
          </w:p>
        </w:tc>
        <w:tc>
          <w:tcPr>
            <w:tcW w:w="5946" w:type="dxa"/>
          </w:tcPr>
          <w:p w14:paraId="310B8B3F" w14:textId="31DBA322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16F35BDE" w14:textId="77777777" w:rsidTr="0008201E">
        <w:tc>
          <w:tcPr>
            <w:tcW w:w="3114" w:type="dxa"/>
          </w:tcPr>
          <w:p w14:paraId="7C20CAEE" w14:textId="77777777" w:rsidR="00720CC1" w:rsidRPr="00A765FD" w:rsidRDefault="00720CC1" w:rsidP="00720CC1">
            <w:r w:rsidRPr="003751AC">
              <w:t>Contract Type</w:t>
            </w:r>
          </w:p>
        </w:tc>
        <w:tc>
          <w:tcPr>
            <w:tcW w:w="5946" w:type="dxa"/>
          </w:tcPr>
          <w:p w14:paraId="11161369" w14:textId="0177CF32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248512E7" w14:textId="77777777" w:rsidTr="0008201E">
        <w:tc>
          <w:tcPr>
            <w:tcW w:w="3114" w:type="dxa"/>
          </w:tcPr>
          <w:p w14:paraId="11181A62" w14:textId="77777777" w:rsidR="00720CC1" w:rsidRPr="00A765FD" w:rsidRDefault="00720CC1" w:rsidP="00720CC1">
            <w:r w:rsidRPr="003751AC">
              <w:t>Planning Field</w:t>
            </w:r>
          </w:p>
        </w:tc>
        <w:tc>
          <w:tcPr>
            <w:tcW w:w="5946" w:type="dxa"/>
          </w:tcPr>
          <w:p w14:paraId="64B8E70F" w14:textId="7D9A0E41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7C3F3895" w14:textId="77777777" w:rsidTr="0008201E">
        <w:tc>
          <w:tcPr>
            <w:tcW w:w="3114" w:type="dxa"/>
          </w:tcPr>
          <w:p w14:paraId="2032E357" w14:textId="77777777" w:rsidR="00720CC1" w:rsidRPr="00A765FD" w:rsidRDefault="00720CC1" w:rsidP="00720CC1">
            <w:r w:rsidRPr="003751AC">
              <w:t>Sub Planning Field</w:t>
            </w:r>
          </w:p>
        </w:tc>
        <w:tc>
          <w:tcPr>
            <w:tcW w:w="5946" w:type="dxa"/>
          </w:tcPr>
          <w:p w14:paraId="5B4835A7" w14:textId="1FADC054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438CF197" w14:textId="77777777" w:rsidTr="0008201E">
        <w:tc>
          <w:tcPr>
            <w:tcW w:w="3114" w:type="dxa"/>
          </w:tcPr>
          <w:p w14:paraId="206AA211" w14:textId="77777777" w:rsidR="00720CC1" w:rsidRPr="00A765FD" w:rsidRDefault="00720CC1" w:rsidP="00720CC1">
            <w:r w:rsidRPr="003751AC">
              <w:lastRenderedPageBreak/>
              <w:t>Tech Center/ Central Enabler</w:t>
            </w:r>
          </w:p>
        </w:tc>
        <w:tc>
          <w:tcPr>
            <w:tcW w:w="5946" w:type="dxa"/>
          </w:tcPr>
          <w:p w14:paraId="35D83C45" w14:textId="1DB420CC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  <w:tr w:rsidR="00720CC1" w14:paraId="2EB81D84" w14:textId="77777777" w:rsidTr="0008201E">
        <w:tc>
          <w:tcPr>
            <w:tcW w:w="3114" w:type="dxa"/>
          </w:tcPr>
          <w:p w14:paraId="111D157C" w14:textId="77777777" w:rsidR="00720CC1" w:rsidRPr="00A765FD" w:rsidRDefault="00720CC1" w:rsidP="00720CC1">
            <w:r w:rsidRPr="003751AC">
              <w:t>Sub System</w:t>
            </w:r>
          </w:p>
        </w:tc>
        <w:tc>
          <w:tcPr>
            <w:tcW w:w="5946" w:type="dxa"/>
          </w:tcPr>
          <w:p w14:paraId="23CDF18B" w14:textId="15DE4961" w:rsidR="00720CC1" w:rsidRDefault="00720CC1" w:rsidP="00720CC1">
            <w:r w:rsidRPr="007D3090">
              <w:rPr>
                <w:rFonts w:hint="eastAsia"/>
                <w:highlight w:val="green"/>
                <w:lang w:eastAsia="zh-CN"/>
              </w:rPr>
              <w:t>Get</w:t>
            </w:r>
            <w:r w:rsidRPr="007D3090">
              <w:rPr>
                <w:highlight w:val="green"/>
                <w:lang w:eastAsia="zh-CN"/>
              </w:rPr>
              <w:t xml:space="preserve"> from portfolio item master data</w:t>
            </w:r>
          </w:p>
        </w:tc>
      </w:tr>
    </w:tbl>
    <w:p w14:paraId="68511762" w14:textId="77777777" w:rsidR="00720CC1" w:rsidRDefault="00720CC1" w:rsidP="00720CC1"/>
    <w:p w14:paraId="09FB00EB" w14:textId="77777777" w:rsidR="00720CC1" w:rsidRDefault="00720CC1" w:rsidP="00720CC1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 2, Synchronize Project Status</w:t>
      </w:r>
    </w:p>
    <w:p w14:paraId="7D5EE393" w14:textId="77777777" w:rsidR="00720CC1" w:rsidRPr="00751CE0" w:rsidRDefault="00720CC1" w:rsidP="00720CC1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</w:rPr>
        <w:t>Functional requirement: For linked WBS elements, update their status from CPM project.</w:t>
      </w:r>
    </w:p>
    <w:p w14:paraId="3C4D850D" w14:textId="77777777" w:rsidR="00720CC1" w:rsidRDefault="00720CC1" w:rsidP="00720CC1">
      <w:r>
        <w:rPr>
          <w:rFonts w:hint="eastAsia"/>
        </w:rPr>
        <w:t>C</w:t>
      </w:r>
      <w:r>
        <w:t xml:space="preserve">reate a </w:t>
      </w:r>
      <w:r>
        <w:rPr>
          <w:lang w:eastAsia="zh-CN"/>
        </w:rPr>
        <w:t xml:space="preserve">maintenance </w:t>
      </w:r>
      <w:r>
        <w:t xml:space="preserve">mapping table for CPM status change to WBS element status </w:t>
      </w:r>
      <w:r>
        <w:rPr>
          <w:rFonts w:hint="eastAsia"/>
          <w:lang w:eastAsia="zh-CN"/>
        </w:rPr>
        <w:t>activity</w:t>
      </w:r>
      <w:r>
        <w:t>.</w:t>
      </w:r>
    </w:p>
    <w:p w14:paraId="04F606F0" w14:textId="77777777" w:rsidR="00720CC1" w:rsidRDefault="00720CC1" w:rsidP="00720CC1">
      <w:r w:rsidRPr="00B66D16">
        <w:rPr>
          <w:noProof/>
        </w:rPr>
        <w:drawing>
          <wp:inline distT="0" distB="0" distL="0" distR="0" wp14:anchorId="373BB631" wp14:editId="08C94321">
            <wp:extent cx="4018547" cy="2009274"/>
            <wp:effectExtent l="0" t="0" r="0" b="0"/>
            <wp:docPr id="208260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09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244" cy="20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D60A" w14:textId="77777777" w:rsidR="00720CC1" w:rsidRDefault="00720CC1" w:rsidP="00720CC1"/>
    <w:p w14:paraId="364427F5" w14:textId="77777777" w:rsidR="00720CC1" w:rsidRPr="00302617" w:rsidRDefault="00720CC1" w:rsidP="00720CC1">
      <w:r>
        <w:t>Get status change on project screen, Set/Undo WBS element System/User status according to above mapping table.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46"/>
      </w:tblGrid>
      <w:tr w:rsidR="00720CC1" w:rsidRPr="00632747" w14:paraId="606E8F76" w14:textId="77777777" w:rsidTr="0008201E">
        <w:tc>
          <w:tcPr>
            <w:tcW w:w="3114" w:type="dxa"/>
          </w:tcPr>
          <w:p w14:paraId="6FBDB240" w14:textId="77777777" w:rsidR="00720CC1" w:rsidRPr="00632747" w:rsidRDefault="00720CC1" w:rsidP="0008201E">
            <w:pPr>
              <w:rPr>
                <w:b/>
                <w:bCs/>
              </w:rPr>
            </w:pPr>
            <w:r w:rsidRPr="00632747">
              <w:rPr>
                <w:b/>
                <w:bCs/>
              </w:rPr>
              <w:t>PS Field</w:t>
            </w:r>
          </w:p>
        </w:tc>
        <w:tc>
          <w:tcPr>
            <w:tcW w:w="5946" w:type="dxa"/>
          </w:tcPr>
          <w:p w14:paraId="5B6C2FB1" w14:textId="77777777" w:rsidR="00720CC1" w:rsidRPr="00632747" w:rsidRDefault="00720CC1" w:rsidP="0008201E">
            <w:pPr>
              <w:rPr>
                <w:b/>
                <w:bCs/>
              </w:rPr>
            </w:pPr>
            <w:r w:rsidRPr="00632747">
              <w:rPr>
                <w:rFonts w:hint="eastAsia"/>
                <w:b/>
                <w:bCs/>
              </w:rPr>
              <w:t>R</w:t>
            </w:r>
            <w:r w:rsidRPr="00632747">
              <w:rPr>
                <w:b/>
                <w:bCs/>
              </w:rPr>
              <w:t>equirement</w:t>
            </w:r>
          </w:p>
        </w:tc>
      </w:tr>
      <w:tr w:rsidR="00720CC1" w14:paraId="77A407F2" w14:textId="77777777" w:rsidTr="0008201E">
        <w:tc>
          <w:tcPr>
            <w:tcW w:w="3114" w:type="dxa"/>
          </w:tcPr>
          <w:p w14:paraId="0C828CDE" w14:textId="77777777" w:rsidR="00720CC1" w:rsidRDefault="00720CC1" w:rsidP="0008201E">
            <w:r>
              <w:rPr>
                <w:rFonts w:hint="eastAsia"/>
                <w:lang w:eastAsia="zh-CN"/>
              </w:rPr>
              <w:t>WBS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5946" w:type="dxa"/>
          </w:tcPr>
          <w:p w14:paraId="0762E2D0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Pr="00302617">
              <w:rPr>
                <w:rFonts w:hint="eastAsia"/>
                <w:vertAlign w:val="superscript"/>
                <w:lang w:eastAsia="zh-CN"/>
              </w:rPr>
              <w:t>st</w:t>
            </w:r>
            <w:r>
              <w:rPr>
                <w:lang w:eastAsia="zh-CN"/>
              </w:rPr>
              <w:t xml:space="preserve"> and 2</w:t>
            </w:r>
            <w:r w:rsidRPr="00302617">
              <w:rPr>
                <w:vertAlign w:val="superscript"/>
                <w:lang w:eastAsia="zh-CN"/>
              </w:rPr>
              <w:t>nd</w:t>
            </w:r>
            <w:r>
              <w:rPr>
                <w:lang w:eastAsia="zh-CN"/>
              </w:rPr>
              <w:t xml:space="preserve"> level WBS elements</w:t>
            </w:r>
          </w:p>
        </w:tc>
      </w:tr>
      <w:tr w:rsidR="00720CC1" w14:paraId="12842118" w14:textId="77777777" w:rsidTr="0008201E">
        <w:tc>
          <w:tcPr>
            <w:tcW w:w="3114" w:type="dxa"/>
          </w:tcPr>
          <w:p w14:paraId="6AD1CC91" w14:textId="77777777" w:rsidR="00720CC1" w:rsidRDefault="00720CC1" w:rsidP="0008201E">
            <w:pPr>
              <w:rPr>
                <w:lang w:eastAsia="zh-CN"/>
              </w:rPr>
            </w:pPr>
            <w:r w:rsidRPr="00302617">
              <w:rPr>
                <w:lang w:eastAsia="zh-CN"/>
              </w:rPr>
              <w:t>Set System Status</w:t>
            </w:r>
          </w:p>
        </w:tc>
        <w:tc>
          <w:tcPr>
            <w:tcW w:w="5946" w:type="dxa"/>
          </w:tcPr>
          <w:p w14:paraId="0DA1C80C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rom mapping table.</w:t>
            </w:r>
          </w:p>
        </w:tc>
      </w:tr>
      <w:tr w:rsidR="00720CC1" w14:paraId="266F009C" w14:textId="77777777" w:rsidTr="0008201E">
        <w:tc>
          <w:tcPr>
            <w:tcW w:w="3114" w:type="dxa"/>
          </w:tcPr>
          <w:p w14:paraId="71F65A0D" w14:textId="77777777" w:rsidR="00720CC1" w:rsidRDefault="00720CC1" w:rsidP="0008201E">
            <w:pPr>
              <w:rPr>
                <w:lang w:eastAsia="zh-CN"/>
              </w:rPr>
            </w:pPr>
            <w:r w:rsidRPr="00302617">
              <w:rPr>
                <w:rFonts w:hint="eastAsia"/>
                <w:lang w:eastAsia="zh-CN"/>
              </w:rPr>
              <w:t>R</w:t>
            </w:r>
            <w:r w:rsidRPr="00302617">
              <w:rPr>
                <w:lang w:eastAsia="zh-CN"/>
              </w:rPr>
              <w:t>eset System Status</w:t>
            </w:r>
          </w:p>
        </w:tc>
        <w:tc>
          <w:tcPr>
            <w:tcW w:w="5946" w:type="dxa"/>
          </w:tcPr>
          <w:p w14:paraId="12E997BE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rom mapping table.</w:t>
            </w:r>
          </w:p>
        </w:tc>
      </w:tr>
      <w:tr w:rsidR="00720CC1" w14:paraId="53478E72" w14:textId="77777777" w:rsidTr="0008201E">
        <w:tc>
          <w:tcPr>
            <w:tcW w:w="3114" w:type="dxa"/>
          </w:tcPr>
          <w:p w14:paraId="0B771713" w14:textId="77777777" w:rsidR="00720CC1" w:rsidRPr="00302617" w:rsidRDefault="00720CC1" w:rsidP="0008201E">
            <w:pPr>
              <w:rPr>
                <w:lang w:eastAsia="zh-CN"/>
              </w:rPr>
            </w:pPr>
            <w:r w:rsidRPr="00302617">
              <w:rPr>
                <w:lang w:eastAsia="zh-CN"/>
              </w:rPr>
              <w:t>Set User Status</w:t>
            </w:r>
          </w:p>
        </w:tc>
        <w:tc>
          <w:tcPr>
            <w:tcW w:w="5946" w:type="dxa"/>
          </w:tcPr>
          <w:p w14:paraId="72BCE26E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rom mapping table.</w:t>
            </w:r>
          </w:p>
        </w:tc>
      </w:tr>
      <w:tr w:rsidR="00720CC1" w14:paraId="4CCDB589" w14:textId="77777777" w:rsidTr="0008201E">
        <w:tc>
          <w:tcPr>
            <w:tcW w:w="3114" w:type="dxa"/>
          </w:tcPr>
          <w:p w14:paraId="7B30883F" w14:textId="77777777" w:rsidR="00720CC1" w:rsidRPr="00302617" w:rsidRDefault="00720CC1" w:rsidP="0008201E">
            <w:pPr>
              <w:rPr>
                <w:lang w:eastAsia="zh-CN"/>
              </w:rPr>
            </w:pPr>
            <w:r w:rsidRPr="00302617">
              <w:rPr>
                <w:lang w:eastAsia="zh-CN"/>
              </w:rPr>
              <w:t>Cancel User Status</w:t>
            </w:r>
          </w:p>
        </w:tc>
        <w:tc>
          <w:tcPr>
            <w:tcW w:w="5946" w:type="dxa"/>
          </w:tcPr>
          <w:p w14:paraId="0FE7DB1E" w14:textId="77777777" w:rsidR="00720CC1" w:rsidRDefault="00720CC1" w:rsidP="000820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rom mapping table.</w:t>
            </w:r>
          </w:p>
        </w:tc>
      </w:tr>
    </w:tbl>
    <w:p w14:paraId="0ABA25FC" w14:textId="77777777" w:rsidR="00720CC1" w:rsidRDefault="00720CC1" w:rsidP="00720CC1"/>
    <w:p w14:paraId="224FE687" w14:textId="77777777" w:rsidR="00720CC1" w:rsidRDefault="00720CC1" w:rsidP="00720CC1"/>
    <w:p w14:paraId="6E4B826F" w14:textId="77777777" w:rsidR="00720CC1" w:rsidRDefault="00720CC1" w:rsidP="00720CC1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 3, Synchronize Project Team</w:t>
      </w:r>
    </w:p>
    <w:p w14:paraId="61D7E1C5" w14:textId="77777777" w:rsidR="00720CC1" w:rsidRPr="00751CE0" w:rsidRDefault="00720CC1" w:rsidP="00720CC1">
      <w:pPr>
        <w:pStyle w:val="Hinweistext"/>
        <w:rPr>
          <w:i w:val="0"/>
          <w:iCs/>
          <w:color w:val="auto"/>
          <w:lang w:eastAsia="zh-CN"/>
        </w:rPr>
      </w:pPr>
      <w:r>
        <w:rPr>
          <w:i w:val="0"/>
          <w:iCs/>
          <w:color w:val="auto"/>
        </w:rPr>
        <w:t xml:space="preserve">Functional requirement: For linked WBS elements, Partner functions should be created and filled from </w:t>
      </w:r>
      <w:r>
        <w:rPr>
          <w:rFonts w:hint="eastAsia"/>
          <w:i w:val="0"/>
          <w:iCs/>
          <w:color w:val="auto"/>
          <w:lang w:eastAsia="zh-CN"/>
        </w:rPr>
        <w:t>CPM</w:t>
      </w:r>
      <w:r>
        <w:rPr>
          <w:i w:val="0"/>
          <w:iCs/>
          <w:color w:val="auto"/>
          <w:lang w:eastAsia="zh-CN"/>
        </w:rPr>
        <w:t xml:space="preserve"> project team.</w:t>
      </w:r>
    </w:p>
    <w:p w14:paraId="31FD2FBD" w14:textId="77777777" w:rsidR="00720CC1" w:rsidRDefault="00720CC1" w:rsidP="00720CC1">
      <w:pPr>
        <w:rPr>
          <w:lang w:eastAsia="zh-CN"/>
        </w:rPr>
      </w:pPr>
    </w:p>
    <w:p w14:paraId="591D3216" w14:textId="77777777" w:rsidR="00720CC1" w:rsidRDefault="00720CC1" w:rsidP="00720CC1">
      <w:r>
        <w:t xml:space="preserve">In </w:t>
      </w:r>
      <w:r>
        <w:rPr>
          <w:rFonts w:hint="eastAsia"/>
        </w:rPr>
        <w:t>C</w:t>
      </w:r>
      <w:r>
        <w:t>PM Project Team, get role profile, roles list and member assignment (BP).</w:t>
      </w:r>
    </w:p>
    <w:p w14:paraId="50175A52" w14:textId="77777777" w:rsidR="00720CC1" w:rsidRDefault="00720CC1" w:rsidP="00720CC1">
      <w:r w:rsidRPr="00627627">
        <w:rPr>
          <w:noProof/>
        </w:rPr>
        <w:lastRenderedPageBreak/>
        <w:drawing>
          <wp:inline distT="0" distB="0" distL="0" distR="0" wp14:anchorId="2C210DD9" wp14:editId="0B1D14E7">
            <wp:extent cx="5484802" cy="1828800"/>
            <wp:effectExtent l="0" t="0" r="1905" b="0"/>
            <wp:docPr id="2099360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86964" name=""/>
                    <pic:cNvPicPr/>
                  </pic:nvPicPr>
                  <pic:blipFill rotWithShape="1">
                    <a:blip r:embed="rId14"/>
                    <a:srcRect b="14667"/>
                    <a:stretch/>
                  </pic:blipFill>
                  <pic:spPr bwMode="auto">
                    <a:xfrm>
                      <a:off x="0" y="0"/>
                      <a:ext cx="5500948" cy="18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DDF2" w14:textId="77777777" w:rsidR="00720CC1" w:rsidRDefault="00720CC1" w:rsidP="00720CC1"/>
    <w:p w14:paraId="757F64CD" w14:textId="77777777" w:rsidR="00720CC1" w:rsidRDefault="00720CC1" w:rsidP="00720CC1">
      <w:r>
        <w:rPr>
          <w:rFonts w:hint="eastAsia"/>
        </w:rPr>
        <w:t>F</w:t>
      </w:r>
      <w:r>
        <w:t>or each role, get mapped Partner Function</w:t>
      </w:r>
    </w:p>
    <w:p w14:paraId="334B0F26" w14:textId="77777777" w:rsidR="00720CC1" w:rsidRDefault="00720CC1" w:rsidP="00720CC1">
      <w:r w:rsidRPr="004B485D">
        <w:rPr>
          <w:noProof/>
        </w:rPr>
        <w:drawing>
          <wp:inline distT="0" distB="0" distL="0" distR="0" wp14:anchorId="75B797F0" wp14:editId="1F4CD0F8">
            <wp:extent cx="3982720" cy="1711208"/>
            <wp:effectExtent l="0" t="0" r="5080" b="3810"/>
            <wp:docPr id="796551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8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674" cy="17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F640" w14:textId="77777777" w:rsidR="00720CC1" w:rsidRDefault="00720CC1" w:rsidP="00720CC1"/>
    <w:p w14:paraId="1143E01A" w14:textId="77777777" w:rsidR="00720CC1" w:rsidRDefault="00720CC1" w:rsidP="00720CC1">
      <w:r>
        <w:rPr>
          <w:rFonts w:hint="eastAsia"/>
        </w:rPr>
        <w:t>C</w:t>
      </w:r>
      <w:r>
        <w:t>heck partner type defined on Partner Function.</w:t>
      </w:r>
    </w:p>
    <w:p w14:paraId="73F8F9AB" w14:textId="77777777" w:rsidR="00720CC1" w:rsidRDefault="00720CC1" w:rsidP="00720CC1">
      <w:r w:rsidRPr="00471C30">
        <w:rPr>
          <w:noProof/>
        </w:rPr>
        <w:drawing>
          <wp:inline distT="0" distB="0" distL="0" distR="0" wp14:anchorId="60F97A75" wp14:editId="5DDBB577">
            <wp:extent cx="2830830" cy="1239520"/>
            <wp:effectExtent l="0" t="0" r="1270" b="5080"/>
            <wp:docPr id="29200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31462" name=""/>
                    <pic:cNvPicPr/>
                  </pic:nvPicPr>
                  <pic:blipFill rotWithShape="1">
                    <a:blip r:embed="rId16"/>
                    <a:srcRect b="31500"/>
                    <a:stretch/>
                  </pic:blipFill>
                  <pic:spPr bwMode="auto">
                    <a:xfrm>
                      <a:off x="0" y="0"/>
                      <a:ext cx="2854414" cy="124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061D" w14:textId="77777777" w:rsidR="00720CC1" w:rsidRDefault="00720CC1" w:rsidP="00720CC1"/>
    <w:p w14:paraId="56EA5D14" w14:textId="77777777" w:rsidR="00720CC1" w:rsidRDefault="00720CC1" w:rsidP="00720CC1">
      <w:pPr>
        <w:rPr>
          <w:lang w:eastAsia="zh-CN"/>
        </w:rPr>
      </w:pPr>
      <w:r>
        <w:rPr>
          <w:rFonts w:hint="eastAsia"/>
          <w:lang w:eastAsia="zh-CN"/>
        </w:rPr>
        <w:t>If</w:t>
      </w:r>
      <w:r>
        <w:rPr>
          <w:lang w:eastAsia="zh-CN"/>
        </w:rPr>
        <w:t xml:space="preserve"> Partner type = ‘US’, convert member BP to SAP user.</w:t>
      </w:r>
    </w:p>
    <w:p w14:paraId="78019A3C" w14:textId="77777777" w:rsidR="00720CC1" w:rsidRPr="00843599" w:rsidRDefault="00720CC1" w:rsidP="00720CC1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f Partner type = ‘PE’, convert member BP to </w:t>
      </w:r>
      <w:r w:rsidRPr="008621D2">
        <w:rPr>
          <w:lang w:eastAsia="zh-CN"/>
        </w:rPr>
        <w:t>Personnel Number</w:t>
      </w:r>
      <w:r>
        <w:rPr>
          <w:lang w:eastAsia="zh-CN"/>
        </w:rPr>
        <w:t xml:space="preserve">. </w:t>
      </w:r>
    </w:p>
    <w:p w14:paraId="7086E50F" w14:textId="77777777" w:rsidR="00720CC1" w:rsidRPr="0082409A" w:rsidRDefault="00720CC1" w:rsidP="00720CC1">
      <w:r w:rsidRPr="001B3FE2">
        <w:rPr>
          <w:noProof/>
        </w:rPr>
        <w:drawing>
          <wp:inline distT="0" distB="0" distL="0" distR="0" wp14:anchorId="50CD83B3" wp14:editId="77425253">
            <wp:extent cx="4991947" cy="1860835"/>
            <wp:effectExtent l="0" t="0" r="0" b="6350"/>
            <wp:docPr id="1357501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2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599" cy="18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4A2" w14:textId="77777777" w:rsidR="00720CC1" w:rsidRDefault="00720CC1" w:rsidP="00720CC1"/>
    <w:p w14:paraId="6CC99615" w14:textId="77777777" w:rsidR="00720CC1" w:rsidRDefault="00720CC1" w:rsidP="005C4151">
      <w:pPr>
        <w:rPr>
          <w:lang w:eastAsia="zh-CN"/>
        </w:rPr>
      </w:pPr>
    </w:p>
    <w:p w14:paraId="62758DDB" w14:textId="0AB780BE" w:rsidR="00247155" w:rsidRDefault="000118C4" w:rsidP="000118C4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Authorization</w:t>
      </w:r>
    </w:p>
    <w:p w14:paraId="72C16467" w14:textId="1721C112" w:rsidR="008741DE" w:rsidRPr="00736C2E" w:rsidRDefault="00FD04A0" w:rsidP="00FD04A0">
      <w:pPr>
        <w:rPr>
          <w:lang w:eastAsia="zh-CN"/>
        </w:rPr>
      </w:pPr>
      <w:r>
        <w:rPr>
          <w:lang w:eastAsia="zh-CN"/>
        </w:rPr>
        <w:t>NA</w:t>
      </w:r>
    </w:p>
    <w:p w14:paraId="64E49078" w14:textId="77777777" w:rsidR="00A64DF5" w:rsidRDefault="00A64DF5" w:rsidP="000118C4">
      <w:pPr>
        <w:rPr>
          <w:color w:val="FF0000"/>
          <w:lang w:eastAsia="zh-CN"/>
        </w:rPr>
      </w:pPr>
    </w:p>
    <w:p w14:paraId="512FE60A" w14:textId="3AF238A2" w:rsidR="000118C4" w:rsidRPr="000118C4" w:rsidRDefault="000118C4" w:rsidP="000118C4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Others</w:t>
      </w:r>
      <w:bookmarkEnd w:id="2"/>
      <w:bookmarkEnd w:id="3"/>
      <w:bookmarkEnd w:id="4"/>
      <w:bookmarkEnd w:id="11"/>
      <w:bookmarkEnd w:id="12"/>
    </w:p>
    <w:sectPr w:rsidR="000118C4" w:rsidRPr="000118C4" w:rsidSect="00B97236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622" w:right="1418" w:bottom="1418" w:left="1418" w:header="14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E3F12" w14:textId="77777777" w:rsidR="00F60C79" w:rsidRDefault="00F60C79">
      <w:r>
        <w:separator/>
      </w:r>
    </w:p>
  </w:endnote>
  <w:endnote w:type="continuationSeparator" w:id="0">
    <w:p w14:paraId="579B210D" w14:textId="77777777" w:rsidR="00F60C79" w:rsidRDefault="00F60C79">
      <w:r>
        <w:continuationSeparator/>
      </w:r>
    </w:p>
  </w:endnote>
  <w:endnote w:type="continuationNotice" w:id="1">
    <w:p w14:paraId="136CCE89" w14:textId="77777777" w:rsidR="00F60C79" w:rsidRDefault="00F60C7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rsche News Gothic">
    <w:panose1 w:val="020B0604020202020204"/>
    <w:charset w:val="00"/>
    <w:family w:val="auto"/>
    <w:pitch w:val="variable"/>
    <w:sig w:usb0="8000002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85765" w14:textId="1F7CFC87" w:rsidR="00BF7165" w:rsidRDefault="00D00391">
    <w:pPr>
      <w:pStyle w:val="a5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5E2EEC0B" wp14:editId="2CA02463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70255" cy="421640"/>
              <wp:effectExtent l="0" t="0" r="0" b="0"/>
              <wp:wrapNone/>
              <wp:docPr id="1818759618" name="文本框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70255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EC790" w14:textId="645A9316" w:rsidR="00BF7165" w:rsidRPr="00BF7165" w:rsidRDefault="00BF7165" w:rsidP="00BF71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F71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vert="horz" wrap="none" lIns="254000" tIns="0" rIns="0" bIns="190500" anchor="b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2EEC0B"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7" type="#_x0000_t202" style="position:absolute;left:0;text-align:left;margin-left:0;margin-top:0;width:60.65pt;height:33.2pt;z-index:251658243;visibility:visible;mso-wrap-style:none;mso-width-percent:0;mso-height-percent:0;mso-wrap-distance-left:0;mso-wrap-distance-top:0;mso-wrap-distance-right:0;mso-wrap-distance-bottom:0;mso-position-horizontal:left;mso-position-horizontal-relative:page;mso-position-vertical:bottom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" filled="f" stroked="f">
              <v:path arrowok="t"/>
              <v:textbox style="mso-fit-shape-to-text:t" inset="20pt,0,0,15pt">
                <w:txbxContent>
                  <w:p w14:paraId="169EC790" w14:textId="645A9316" w:rsidR="00BF7165" w:rsidRPr="00BF7165" w:rsidRDefault="00BF7165" w:rsidP="00BF71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F71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CFB58" w14:textId="6B5DD596" w:rsidR="00BF7165" w:rsidRDefault="00D00391">
    <w:pPr>
      <w:pStyle w:val="a5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0B9F9DE4" wp14:editId="16A0C2E8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353984886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7ACDD2" w14:textId="3E36DA1D" w:rsidR="00BF7165" w:rsidRPr="00BF7165" w:rsidRDefault="00BF7165" w:rsidP="00BF71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F71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9F9DE4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8" type="#_x0000_t202" style="position:absolute;left:0;text-align:left;margin-left:0;margin-top:0;width:34.95pt;height:34.95pt;z-index:251658244;visibility:visible;mso-wrap-style:none;mso-width-percent:0;mso-height-percent:0;mso-wrap-distance-left:0;mso-wrap-distance-top:0;mso-wrap-distance-right:0;mso-wrap-distance-bottom:0;mso-position-horizontal:left;mso-position-horizontal-relative:page;mso-position-vertical:bottom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" filled="f" stroked="f">
              <v:textbox style="mso-fit-shape-to-text:t" inset="20pt,0,0,15pt">
                <w:txbxContent>
                  <w:p w14:paraId="6C7ACDD2" w14:textId="3E36DA1D" w:rsidR="00BF7165" w:rsidRPr="00BF7165" w:rsidRDefault="00BF7165" w:rsidP="00BF71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F71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A93CD" w14:textId="34BD041E" w:rsidR="00BF7165" w:rsidRDefault="00D00391">
    <w:pPr>
      <w:pStyle w:val="a5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60212BE3" wp14:editId="3062091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20219104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9B723F" w14:textId="2E7AC8E2" w:rsidR="00BF7165" w:rsidRPr="00BF7165" w:rsidRDefault="00BF7165" w:rsidP="00BF716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F716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12BE3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9" type="#_x0000_t202" style="position:absolute;left:0;text-align:left;margin-left:0;margin-top:0;width:34.95pt;height:34.95pt;z-index:251658242;visibility:visible;mso-wrap-style:none;mso-width-percent:0;mso-height-percent:0;mso-wrap-distance-left:0;mso-wrap-distance-top:0;mso-wrap-distance-right:0;mso-wrap-distance-bottom:0;mso-position-horizontal:left;mso-position-horizontal-relative:page;mso-position-vertical:bottom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" filled="f" stroked="f">
              <v:textbox style="mso-fit-shape-to-text:t" inset="20pt,0,0,15pt">
                <w:txbxContent>
                  <w:p w14:paraId="689B723F" w14:textId="2E7AC8E2" w:rsidR="00BF7165" w:rsidRPr="00BF7165" w:rsidRDefault="00BF7165" w:rsidP="00BF716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F716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05219" w14:textId="77777777" w:rsidR="00F60C79" w:rsidRDefault="00F60C79">
      <w:r>
        <w:separator/>
      </w:r>
    </w:p>
  </w:footnote>
  <w:footnote w:type="continuationSeparator" w:id="0">
    <w:p w14:paraId="20C67B4B" w14:textId="77777777" w:rsidR="00F60C79" w:rsidRDefault="00F60C79">
      <w:r>
        <w:continuationSeparator/>
      </w:r>
    </w:p>
  </w:footnote>
  <w:footnote w:type="continuationNotice" w:id="1">
    <w:p w14:paraId="0B093A69" w14:textId="77777777" w:rsidR="00F60C79" w:rsidRDefault="00F60C7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8505"/>
    </w:tblGrid>
    <w:tr w:rsidR="006A5334" w:rsidRPr="000154ED" w14:paraId="313A7DC9" w14:textId="77777777">
      <w:tc>
        <w:tcPr>
          <w:tcW w:w="8645" w:type="dxa"/>
          <w:vAlign w:val="bottom"/>
        </w:tcPr>
        <w:p w14:paraId="6FFBFD8A" w14:textId="27FFC1D5" w:rsidR="00853F16" w:rsidRPr="00853F16" w:rsidRDefault="00853F16" w:rsidP="00F81669">
          <w:pPr>
            <w:pStyle w:val="a4"/>
            <w:framePr w:w="8505" w:wrap="around" w:vAnchor="page" w:hAnchor="page" w:x="1486" w:y="661"/>
            <w:rPr>
              <w:color w:val="35667C"/>
            </w:rPr>
          </w:pPr>
          <w:r>
            <w:rPr>
              <w:color w:val="35667C"/>
            </w:rPr>
            <w:t>CARIAD SE CPM Project | Technical Specification</w:t>
          </w:r>
        </w:p>
      </w:tc>
    </w:tr>
  </w:tbl>
  <w:p w14:paraId="2BF85C2A" w14:textId="20AC6689" w:rsidR="006A5334" w:rsidRPr="000154ED" w:rsidRDefault="00D00391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1" behindDoc="0" locked="0" layoutInCell="1" allowOverlap="1" wp14:anchorId="1E55254A" wp14:editId="0DD165F7">
              <wp:simplePos x="0" y="0"/>
              <wp:positionH relativeFrom="column">
                <wp:posOffset>4947920</wp:posOffset>
              </wp:positionH>
              <wp:positionV relativeFrom="paragraph">
                <wp:posOffset>235584</wp:posOffset>
              </wp:positionV>
              <wp:extent cx="143510" cy="0"/>
              <wp:effectExtent l="12700" t="25400" r="0" b="12700"/>
              <wp:wrapNone/>
              <wp:docPr id="502449617" name="直线连接符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rot="21180000">
                        <a:off x="0" y="0"/>
                        <a:ext cx="143510" cy="0"/>
                      </a:xfrm>
                      <a:prstGeom prst="line">
                        <a:avLst/>
                      </a:prstGeom>
                      <a:solidFill>
                        <a:srgbClr val="4C5356"/>
                      </a:solidFill>
                      <a:ln w="9525" cap="flat" cmpd="sng" algn="ctr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808319" id="直线连接符 4" o:spid="_x0000_s1026" style="position:absolute;rotation:-7;z-index:251658241;visibility:visible;mso-wrap-style:square;mso-width-percent:0;mso-height-percent:0;mso-wrap-distance-left:9pt;mso-wrap-distance-top:.mmm;mso-wrap-distance-right:9pt;mso-wrap-distance-bottom:.mmm;mso-position-horizontal:absolute;mso-position-horizontal-relative:text;mso-position-vertical:absolute;mso-position-vertical-relative:text;mso-width-percent:0;mso-height-percent:0;mso-width-relative:page;mso-height-relative:page" from="389.6pt,18.55pt" to="400.9pt,1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" filled="t" fillcolor="#4c5356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C1BF24" wp14:editId="35417E89">
              <wp:simplePos x="0" y="0"/>
              <wp:positionH relativeFrom="page">
                <wp:posOffset>6301105</wp:posOffset>
              </wp:positionH>
              <wp:positionV relativeFrom="page">
                <wp:posOffset>427990</wp:posOffset>
              </wp:positionV>
              <wp:extent cx="360045" cy="179705"/>
              <wp:effectExtent l="0" t="0" r="0" b="0"/>
              <wp:wrapNone/>
              <wp:docPr id="439972189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8B1CEA" w14:textId="6793B2B4" w:rsidR="006A5334" w:rsidRPr="003278A7" w:rsidRDefault="006A5334" w:rsidP="00062979">
                          <w:pPr>
                            <w:pStyle w:val="a4"/>
                            <w:jc w:val="right"/>
                            <w:rPr>
                              <w:color w:val="35667C"/>
                            </w:rPr>
                          </w:pPr>
                          <w:r w:rsidRPr="003278A7">
                            <w:rPr>
                              <w:rStyle w:val="a6"/>
                              <w:color w:val="35667C"/>
                            </w:rPr>
                            <w:fldChar w:fldCharType="begin"/>
                          </w:r>
                          <w:r w:rsidRPr="003278A7">
                            <w:rPr>
                              <w:rStyle w:val="a6"/>
                              <w:color w:val="35667C"/>
                            </w:rPr>
                            <w:instrText xml:space="preserve"> PAGE </w:instrText>
                          </w:r>
                          <w:r w:rsidRPr="003278A7">
                            <w:rPr>
                              <w:rStyle w:val="a6"/>
                              <w:color w:val="35667C"/>
                            </w:rPr>
                            <w:fldChar w:fldCharType="separate"/>
                          </w:r>
                          <w:r w:rsidR="006123C4">
                            <w:rPr>
                              <w:rStyle w:val="a6"/>
                              <w:noProof/>
                              <w:color w:val="35667C"/>
                            </w:rPr>
                            <w:t>9</w:t>
                          </w:r>
                          <w:r w:rsidRPr="003278A7">
                            <w:rPr>
                              <w:rStyle w:val="a6"/>
                              <w:color w:val="35667C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1BF2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496.15pt;margin-top:33.7pt;width:28.35pt;height:14.1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" filled="f" stroked="f">
              <v:textbox inset="0,0,0,0">
                <w:txbxContent>
                  <w:p w14:paraId="5E8B1CEA" w14:textId="6793B2B4" w:rsidR="006A5334" w:rsidRPr="003278A7" w:rsidRDefault="006A5334" w:rsidP="00062979">
                    <w:pPr>
                      <w:pStyle w:val="a4"/>
                      <w:jc w:val="right"/>
                      <w:rPr>
                        <w:color w:val="35667C"/>
                      </w:rPr>
                    </w:pPr>
                    <w:r w:rsidRPr="003278A7">
                      <w:rPr>
                        <w:rStyle w:val="a6"/>
                        <w:color w:val="35667C"/>
                      </w:rPr>
                      <w:fldChar w:fldCharType="begin"/>
                    </w:r>
                    <w:r w:rsidRPr="003278A7">
                      <w:rPr>
                        <w:rStyle w:val="a6"/>
                        <w:color w:val="35667C"/>
                      </w:rPr>
                      <w:instrText xml:space="preserve"> PAGE </w:instrText>
                    </w:r>
                    <w:r w:rsidRPr="003278A7">
                      <w:rPr>
                        <w:rStyle w:val="a6"/>
                        <w:color w:val="35667C"/>
                      </w:rPr>
                      <w:fldChar w:fldCharType="separate"/>
                    </w:r>
                    <w:r w:rsidR="006123C4">
                      <w:rPr>
                        <w:rStyle w:val="a6"/>
                        <w:noProof/>
                        <w:color w:val="35667C"/>
                      </w:rPr>
                      <w:t>9</w:t>
                    </w:r>
                    <w:r w:rsidRPr="003278A7">
                      <w:rPr>
                        <w:rStyle w:val="a6"/>
                        <w:color w:val="35667C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0712F" w14:textId="1E53B6C4" w:rsidR="006A5334" w:rsidRDefault="006A5334" w:rsidP="00397594">
    <w:pPr>
      <w:pStyle w:val="a4"/>
      <w:spacing w:after="6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11591"/>
    <w:multiLevelType w:val="multilevel"/>
    <w:tmpl w:val="747671D6"/>
    <w:lvl w:ilvl="0">
      <w:start w:val="1"/>
      <w:numFmt w:val="decimal"/>
      <w:pStyle w:val="1"/>
      <w:suff w:val="nothing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35667C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630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0" w:firstLine="0"/>
      </w:pPr>
      <w:rPr>
        <w:rFonts w:hint="default"/>
      </w:rPr>
    </w:lvl>
  </w:abstractNum>
  <w:abstractNum w:abstractNumId="1" w15:restartNumberingAfterBreak="0">
    <w:nsid w:val="0A2D24BF"/>
    <w:multiLevelType w:val="hybridMultilevel"/>
    <w:tmpl w:val="B6B030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C226D38"/>
    <w:multiLevelType w:val="hybridMultilevel"/>
    <w:tmpl w:val="FA46D69E"/>
    <w:lvl w:ilvl="0" w:tplc="652CB2B0">
      <w:start w:val="1"/>
      <w:numFmt w:val="bullet"/>
      <w:lvlText w:val="•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82F6545"/>
    <w:multiLevelType w:val="hybridMultilevel"/>
    <w:tmpl w:val="B442C0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AD32CA8"/>
    <w:multiLevelType w:val="hybridMultilevel"/>
    <w:tmpl w:val="B8425FD6"/>
    <w:lvl w:ilvl="0" w:tplc="652CB2B0">
      <w:start w:val="1"/>
      <w:numFmt w:val="bullet"/>
      <w:lvlText w:val="•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7D1657D"/>
    <w:multiLevelType w:val="multilevel"/>
    <w:tmpl w:val="77485FA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98"/>
        </w:tabs>
        <w:ind w:left="709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i w:val="0"/>
        <w:u w:color="00000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733119672">
    <w:abstractNumId w:val="5"/>
  </w:num>
  <w:num w:numId="2" w16cid:durableId="4386460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46963606">
    <w:abstractNumId w:val="2"/>
  </w:num>
  <w:num w:numId="4" w16cid:durableId="1473212035">
    <w:abstractNumId w:val="4"/>
  </w:num>
  <w:num w:numId="5" w16cid:durableId="1188710865">
    <w:abstractNumId w:val="1"/>
  </w:num>
  <w:num w:numId="6" w16cid:durableId="1764913511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bordersDoNotSurroundHeader/>
  <w:bordersDoNotSurroundFooter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5D"/>
    <w:rsid w:val="000004C3"/>
    <w:rsid w:val="00001BEC"/>
    <w:rsid w:val="0000380C"/>
    <w:rsid w:val="000039DE"/>
    <w:rsid w:val="00003A38"/>
    <w:rsid w:val="000042AF"/>
    <w:rsid w:val="000046D7"/>
    <w:rsid w:val="0000483F"/>
    <w:rsid w:val="000049B2"/>
    <w:rsid w:val="00006E1F"/>
    <w:rsid w:val="00006E5D"/>
    <w:rsid w:val="00007FD4"/>
    <w:rsid w:val="0001182D"/>
    <w:rsid w:val="000118C4"/>
    <w:rsid w:val="00013DC1"/>
    <w:rsid w:val="00015261"/>
    <w:rsid w:val="000154ED"/>
    <w:rsid w:val="00016291"/>
    <w:rsid w:val="00017526"/>
    <w:rsid w:val="0002009A"/>
    <w:rsid w:val="000206F3"/>
    <w:rsid w:val="00020972"/>
    <w:rsid w:val="0002241D"/>
    <w:rsid w:val="00022A05"/>
    <w:rsid w:val="00023B23"/>
    <w:rsid w:val="0002465E"/>
    <w:rsid w:val="000246FF"/>
    <w:rsid w:val="000249CD"/>
    <w:rsid w:val="000252C5"/>
    <w:rsid w:val="00026EBB"/>
    <w:rsid w:val="00027A15"/>
    <w:rsid w:val="00027CFB"/>
    <w:rsid w:val="00030753"/>
    <w:rsid w:val="00033AC9"/>
    <w:rsid w:val="00034DB8"/>
    <w:rsid w:val="00035CD3"/>
    <w:rsid w:val="000360F9"/>
    <w:rsid w:val="000366ED"/>
    <w:rsid w:val="0003680F"/>
    <w:rsid w:val="00036EE0"/>
    <w:rsid w:val="00040952"/>
    <w:rsid w:val="0004190B"/>
    <w:rsid w:val="00041C10"/>
    <w:rsid w:val="00044169"/>
    <w:rsid w:val="00045230"/>
    <w:rsid w:val="00045317"/>
    <w:rsid w:val="00046159"/>
    <w:rsid w:val="00047650"/>
    <w:rsid w:val="00047C26"/>
    <w:rsid w:val="000520B6"/>
    <w:rsid w:val="000529F1"/>
    <w:rsid w:val="000537A6"/>
    <w:rsid w:val="00053E35"/>
    <w:rsid w:val="00054AEF"/>
    <w:rsid w:val="00055342"/>
    <w:rsid w:val="00055367"/>
    <w:rsid w:val="00055577"/>
    <w:rsid w:val="00056CCE"/>
    <w:rsid w:val="00056DB5"/>
    <w:rsid w:val="00056E1A"/>
    <w:rsid w:val="000575D2"/>
    <w:rsid w:val="000576DB"/>
    <w:rsid w:val="00062136"/>
    <w:rsid w:val="00062979"/>
    <w:rsid w:val="00064AAD"/>
    <w:rsid w:val="00065C4E"/>
    <w:rsid w:val="000665E9"/>
    <w:rsid w:val="000668A3"/>
    <w:rsid w:val="00067D09"/>
    <w:rsid w:val="000715E6"/>
    <w:rsid w:val="00071E11"/>
    <w:rsid w:val="0007326B"/>
    <w:rsid w:val="0007413A"/>
    <w:rsid w:val="000743DA"/>
    <w:rsid w:val="00074632"/>
    <w:rsid w:val="00074BB8"/>
    <w:rsid w:val="00074CFE"/>
    <w:rsid w:val="00074D5D"/>
    <w:rsid w:val="00074F21"/>
    <w:rsid w:val="00075C09"/>
    <w:rsid w:val="00075C88"/>
    <w:rsid w:val="00075EF0"/>
    <w:rsid w:val="000769BF"/>
    <w:rsid w:val="00080C5D"/>
    <w:rsid w:val="00081189"/>
    <w:rsid w:val="000827B7"/>
    <w:rsid w:val="00083FA2"/>
    <w:rsid w:val="000841CC"/>
    <w:rsid w:val="000853B6"/>
    <w:rsid w:val="000879A6"/>
    <w:rsid w:val="00087AE9"/>
    <w:rsid w:val="00087B17"/>
    <w:rsid w:val="00090208"/>
    <w:rsid w:val="00090522"/>
    <w:rsid w:val="000906F5"/>
    <w:rsid w:val="00090907"/>
    <w:rsid w:val="00091865"/>
    <w:rsid w:val="00092E73"/>
    <w:rsid w:val="00092E98"/>
    <w:rsid w:val="00093CC7"/>
    <w:rsid w:val="0009578E"/>
    <w:rsid w:val="00095B23"/>
    <w:rsid w:val="00095E6A"/>
    <w:rsid w:val="000961E0"/>
    <w:rsid w:val="000962BF"/>
    <w:rsid w:val="00097502"/>
    <w:rsid w:val="00097706"/>
    <w:rsid w:val="000A005D"/>
    <w:rsid w:val="000A1DE6"/>
    <w:rsid w:val="000A20B0"/>
    <w:rsid w:val="000A27CD"/>
    <w:rsid w:val="000A3124"/>
    <w:rsid w:val="000A4FA8"/>
    <w:rsid w:val="000A5A36"/>
    <w:rsid w:val="000A613D"/>
    <w:rsid w:val="000A7438"/>
    <w:rsid w:val="000A7C46"/>
    <w:rsid w:val="000B0736"/>
    <w:rsid w:val="000B11E8"/>
    <w:rsid w:val="000B1F3D"/>
    <w:rsid w:val="000B22D0"/>
    <w:rsid w:val="000B38FE"/>
    <w:rsid w:val="000B507A"/>
    <w:rsid w:val="000B5179"/>
    <w:rsid w:val="000B5ABE"/>
    <w:rsid w:val="000B5CB3"/>
    <w:rsid w:val="000B613D"/>
    <w:rsid w:val="000B68DB"/>
    <w:rsid w:val="000C0543"/>
    <w:rsid w:val="000C06A9"/>
    <w:rsid w:val="000C29C7"/>
    <w:rsid w:val="000C327F"/>
    <w:rsid w:val="000C49D0"/>
    <w:rsid w:val="000C537E"/>
    <w:rsid w:val="000C5D41"/>
    <w:rsid w:val="000C64DD"/>
    <w:rsid w:val="000C73A1"/>
    <w:rsid w:val="000C77F4"/>
    <w:rsid w:val="000C79B3"/>
    <w:rsid w:val="000D05C1"/>
    <w:rsid w:val="000D11A7"/>
    <w:rsid w:val="000D1254"/>
    <w:rsid w:val="000D4539"/>
    <w:rsid w:val="000D4D92"/>
    <w:rsid w:val="000D5B21"/>
    <w:rsid w:val="000D6410"/>
    <w:rsid w:val="000D6D17"/>
    <w:rsid w:val="000D783C"/>
    <w:rsid w:val="000E127F"/>
    <w:rsid w:val="000E12D2"/>
    <w:rsid w:val="000E1ECE"/>
    <w:rsid w:val="000E337A"/>
    <w:rsid w:val="000E386B"/>
    <w:rsid w:val="000E3E4D"/>
    <w:rsid w:val="000E6FC8"/>
    <w:rsid w:val="000E7569"/>
    <w:rsid w:val="000F1041"/>
    <w:rsid w:val="000F1248"/>
    <w:rsid w:val="000F17A1"/>
    <w:rsid w:val="000F19E6"/>
    <w:rsid w:val="000F217D"/>
    <w:rsid w:val="000F2605"/>
    <w:rsid w:val="000F26F4"/>
    <w:rsid w:val="000F3271"/>
    <w:rsid w:val="000F499D"/>
    <w:rsid w:val="000F554C"/>
    <w:rsid w:val="000F6EE6"/>
    <w:rsid w:val="000F7AF9"/>
    <w:rsid w:val="000F7FD0"/>
    <w:rsid w:val="00100832"/>
    <w:rsid w:val="00100F54"/>
    <w:rsid w:val="0010140E"/>
    <w:rsid w:val="001023D5"/>
    <w:rsid w:val="00102BCC"/>
    <w:rsid w:val="00103084"/>
    <w:rsid w:val="001041C2"/>
    <w:rsid w:val="00104BB6"/>
    <w:rsid w:val="00106765"/>
    <w:rsid w:val="00107E87"/>
    <w:rsid w:val="00110E62"/>
    <w:rsid w:val="00111C3B"/>
    <w:rsid w:val="00111EDE"/>
    <w:rsid w:val="00113143"/>
    <w:rsid w:val="00113578"/>
    <w:rsid w:val="00113E24"/>
    <w:rsid w:val="00115498"/>
    <w:rsid w:val="00117C39"/>
    <w:rsid w:val="00117D5E"/>
    <w:rsid w:val="00117FEC"/>
    <w:rsid w:val="001218FD"/>
    <w:rsid w:val="0012216C"/>
    <w:rsid w:val="00123085"/>
    <w:rsid w:val="00123AF7"/>
    <w:rsid w:val="00123B41"/>
    <w:rsid w:val="001249CB"/>
    <w:rsid w:val="001252E5"/>
    <w:rsid w:val="00125997"/>
    <w:rsid w:val="00125DE9"/>
    <w:rsid w:val="001265BD"/>
    <w:rsid w:val="0012716A"/>
    <w:rsid w:val="00127E49"/>
    <w:rsid w:val="001308D9"/>
    <w:rsid w:val="00131D67"/>
    <w:rsid w:val="00132762"/>
    <w:rsid w:val="00133AC7"/>
    <w:rsid w:val="001344BE"/>
    <w:rsid w:val="00135108"/>
    <w:rsid w:val="00135688"/>
    <w:rsid w:val="00135D3B"/>
    <w:rsid w:val="001363ED"/>
    <w:rsid w:val="001367BE"/>
    <w:rsid w:val="001371BB"/>
    <w:rsid w:val="00137CCB"/>
    <w:rsid w:val="00140C2A"/>
    <w:rsid w:val="001411E9"/>
    <w:rsid w:val="001418E9"/>
    <w:rsid w:val="00141D13"/>
    <w:rsid w:val="00142075"/>
    <w:rsid w:val="00142848"/>
    <w:rsid w:val="0014364D"/>
    <w:rsid w:val="00143A4B"/>
    <w:rsid w:val="00144832"/>
    <w:rsid w:val="00146733"/>
    <w:rsid w:val="00146819"/>
    <w:rsid w:val="001473BE"/>
    <w:rsid w:val="00150BB3"/>
    <w:rsid w:val="0015141D"/>
    <w:rsid w:val="00152019"/>
    <w:rsid w:val="00152E04"/>
    <w:rsid w:val="0015406E"/>
    <w:rsid w:val="00155CAD"/>
    <w:rsid w:val="00155FF5"/>
    <w:rsid w:val="001575AD"/>
    <w:rsid w:val="00157E19"/>
    <w:rsid w:val="001602BE"/>
    <w:rsid w:val="00160528"/>
    <w:rsid w:val="00161252"/>
    <w:rsid w:val="001624A0"/>
    <w:rsid w:val="0016272C"/>
    <w:rsid w:val="0016273C"/>
    <w:rsid w:val="00162C99"/>
    <w:rsid w:val="001631F3"/>
    <w:rsid w:val="001635C8"/>
    <w:rsid w:val="001650BE"/>
    <w:rsid w:val="00165DBB"/>
    <w:rsid w:val="00166E8A"/>
    <w:rsid w:val="0017061B"/>
    <w:rsid w:val="00170A38"/>
    <w:rsid w:val="00171BCF"/>
    <w:rsid w:val="00171D26"/>
    <w:rsid w:val="00172090"/>
    <w:rsid w:val="00172702"/>
    <w:rsid w:val="00174067"/>
    <w:rsid w:val="001742F4"/>
    <w:rsid w:val="0017613D"/>
    <w:rsid w:val="00176538"/>
    <w:rsid w:val="00176F5B"/>
    <w:rsid w:val="001804A0"/>
    <w:rsid w:val="001805DA"/>
    <w:rsid w:val="00180826"/>
    <w:rsid w:val="00181012"/>
    <w:rsid w:val="00182CDB"/>
    <w:rsid w:val="00183D47"/>
    <w:rsid w:val="00184805"/>
    <w:rsid w:val="00185C55"/>
    <w:rsid w:val="00185D1E"/>
    <w:rsid w:val="00190504"/>
    <w:rsid w:val="00190583"/>
    <w:rsid w:val="00190793"/>
    <w:rsid w:val="00192122"/>
    <w:rsid w:val="00194614"/>
    <w:rsid w:val="00194929"/>
    <w:rsid w:val="00194B3A"/>
    <w:rsid w:val="00195D0C"/>
    <w:rsid w:val="00196341"/>
    <w:rsid w:val="00196920"/>
    <w:rsid w:val="00197C39"/>
    <w:rsid w:val="001A0113"/>
    <w:rsid w:val="001A0173"/>
    <w:rsid w:val="001A1183"/>
    <w:rsid w:val="001A1650"/>
    <w:rsid w:val="001A3A27"/>
    <w:rsid w:val="001A3F6C"/>
    <w:rsid w:val="001A465A"/>
    <w:rsid w:val="001A4C45"/>
    <w:rsid w:val="001A59D7"/>
    <w:rsid w:val="001A7442"/>
    <w:rsid w:val="001B0847"/>
    <w:rsid w:val="001B091B"/>
    <w:rsid w:val="001B33EC"/>
    <w:rsid w:val="001B3432"/>
    <w:rsid w:val="001B3FE2"/>
    <w:rsid w:val="001B497F"/>
    <w:rsid w:val="001B54D0"/>
    <w:rsid w:val="001B6AF7"/>
    <w:rsid w:val="001B6FDC"/>
    <w:rsid w:val="001B726D"/>
    <w:rsid w:val="001B7B15"/>
    <w:rsid w:val="001B7E69"/>
    <w:rsid w:val="001C1621"/>
    <w:rsid w:val="001C3754"/>
    <w:rsid w:val="001C37FF"/>
    <w:rsid w:val="001C3E79"/>
    <w:rsid w:val="001C40D4"/>
    <w:rsid w:val="001C440E"/>
    <w:rsid w:val="001C51EB"/>
    <w:rsid w:val="001C580A"/>
    <w:rsid w:val="001C6A0D"/>
    <w:rsid w:val="001C7C89"/>
    <w:rsid w:val="001C7F19"/>
    <w:rsid w:val="001D0977"/>
    <w:rsid w:val="001D13D7"/>
    <w:rsid w:val="001D215B"/>
    <w:rsid w:val="001D233A"/>
    <w:rsid w:val="001D28D7"/>
    <w:rsid w:val="001D313C"/>
    <w:rsid w:val="001D6730"/>
    <w:rsid w:val="001D6A7B"/>
    <w:rsid w:val="001D6BFE"/>
    <w:rsid w:val="001D6C4B"/>
    <w:rsid w:val="001D7081"/>
    <w:rsid w:val="001D785D"/>
    <w:rsid w:val="001D7D17"/>
    <w:rsid w:val="001D7E9D"/>
    <w:rsid w:val="001E1121"/>
    <w:rsid w:val="001E13A3"/>
    <w:rsid w:val="001E2174"/>
    <w:rsid w:val="001E2A37"/>
    <w:rsid w:val="001E3318"/>
    <w:rsid w:val="001E35BB"/>
    <w:rsid w:val="001E3C9D"/>
    <w:rsid w:val="001E3EBB"/>
    <w:rsid w:val="001E3EC3"/>
    <w:rsid w:val="001E56BD"/>
    <w:rsid w:val="001E5FD5"/>
    <w:rsid w:val="001E62FE"/>
    <w:rsid w:val="001E66AA"/>
    <w:rsid w:val="001E7894"/>
    <w:rsid w:val="001E7F00"/>
    <w:rsid w:val="001E7F81"/>
    <w:rsid w:val="001E7FD9"/>
    <w:rsid w:val="001F10A4"/>
    <w:rsid w:val="001F220A"/>
    <w:rsid w:val="001F3468"/>
    <w:rsid w:val="001F3D27"/>
    <w:rsid w:val="001F5005"/>
    <w:rsid w:val="001F5542"/>
    <w:rsid w:val="001F5D2B"/>
    <w:rsid w:val="0020084E"/>
    <w:rsid w:val="00200FBB"/>
    <w:rsid w:val="00202341"/>
    <w:rsid w:val="00203114"/>
    <w:rsid w:val="00203200"/>
    <w:rsid w:val="00204956"/>
    <w:rsid w:val="0020560E"/>
    <w:rsid w:val="002127B7"/>
    <w:rsid w:val="0021371F"/>
    <w:rsid w:val="00213730"/>
    <w:rsid w:val="00213B99"/>
    <w:rsid w:val="00213FE6"/>
    <w:rsid w:val="002159FF"/>
    <w:rsid w:val="00220CF3"/>
    <w:rsid w:val="002210EA"/>
    <w:rsid w:val="0022171C"/>
    <w:rsid w:val="00222CBD"/>
    <w:rsid w:val="0022363E"/>
    <w:rsid w:val="00223939"/>
    <w:rsid w:val="00223C73"/>
    <w:rsid w:val="00225473"/>
    <w:rsid w:val="00226071"/>
    <w:rsid w:val="002303AF"/>
    <w:rsid w:val="00230D64"/>
    <w:rsid w:val="002313D8"/>
    <w:rsid w:val="00232553"/>
    <w:rsid w:val="002331BC"/>
    <w:rsid w:val="00233BA7"/>
    <w:rsid w:val="002343D7"/>
    <w:rsid w:val="00234E8E"/>
    <w:rsid w:val="002352F2"/>
    <w:rsid w:val="0023628F"/>
    <w:rsid w:val="00240802"/>
    <w:rsid w:val="00241D86"/>
    <w:rsid w:val="00242587"/>
    <w:rsid w:val="00243C27"/>
    <w:rsid w:val="00244627"/>
    <w:rsid w:val="0024488D"/>
    <w:rsid w:val="002457B0"/>
    <w:rsid w:val="00245A20"/>
    <w:rsid w:val="00246210"/>
    <w:rsid w:val="0024668B"/>
    <w:rsid w:val="00246E62"/>
    <w:rsid w:val="00247155"/>
    <w:rsid w:val="00250D9B"/>
    <w:rsid w:val="0025164F"/>
    <w:rsid w:val="002517D4"/>
    <w:rsid w:val="00251E54"/>
    <w:rsid w:val="0025239C"/>
    <w:rsid w:val="002529DD"/>
    <w:rsid w:val="002531C9"/>
    <w:rsid w:val="002559F2"/>
    <w:rsid w:val="0025603D"/>
    <w:rsid w:val="002568C2"/>
    <w:rsid w:val="00257BEE"/>
    <w:rsid w:val="002600E1"/>
    <w:rsid w:val="00260BA9"/>
    <w:rsid w:val="00260BFE"/>
    <w:rsid w:val="00261220"/>
    <w:rsid w:val="002614FE"/>
    <w:rsid w:val="00261B31"/>
    <w:rsid w:val="0026227F"/>
    <w:rsid w:val="0026284D"/>
    <w:rsid w:val="00262CDE"/>
    <w:rsid w:val="00262F0F"/>
    <w:rsid w:val="00264369"/>
    <w:rsid w:val="00264C40"/>
    <w:rsid w:val="002651CD"/>
    <w:rsid w:val="0026578D"/>
    <w:rsid w:val="00265F1B"/>
    <w:rsid w:val="0026691C"/>
    <w:rsid w:val="002672E5"/>
    <w:rsid w:val="0026762E"/>
    <w:rsid w:val="00267715"/>
    <w:rsid w:val="00267833"/>
    <w:rsid w:val="00271652"/>
    <w:rsid w:val="00271B11"/>
    <w:rsid w:val="00272949"/>
    <w:rsid w:val="00273260"/>
    <w:rsid w:val="002752F9"/>
    <w:rsid w:val="00275480"/>
    <w:rsid w:val="0027625D"/>
    <w:rsid w:val="002763FC"/>
    <w:rsid w:val="002779C3"/>
    <w:rsid w:val="0028098C"/>
    <w:rsid w:val="00280F55"/>
    <w:rsid w:val="00281704"/>
    <w:rsid w:val="0028175A"/>
    <w:rsid w:val="00281AA9"/>
    <w:rsid w:val="00282802"/>
    <w:rsid w:val="00283A4E"/>
    <w:rsid w:val="00283AA6"/>
    <w:rsid w:val="002848F3"/>
    <w:rsid w:val="00284C95"/>
    <w:rsid w:val="002854EA"/>
    <w:rsid w:val="00286A7D"/>
    <w:rsid w:val="00286A87"/>
    <w:rsid w:val="00287A35"/>
    <w:rsid w:val="0029081F"/>
    <w:rsid w:val="0029103C"/>
    <w:rsid w:val="0029256A"/>
    <w:rsid w:val="00293077"/>
    <w:rsid w:val="002933DE"/>
    <w:rsid w:val="00294E43"/>
    <w:rsid w:val="002955E2"/>
    <w:rsid w:val="002972D5"/>
    <w:rsid w:val="002977B6"/>
    <w:rsid w:val="002A031D"/>
    <w:rsid w:val="002A187D"/>
    <w:rsid w:val="002A3130"/>
    <w:rsid w:val="002A376A"/>
    <w:rsid w:val="002A43B5"/>
    <w:rsid w:val="002A4679"/>
    <w:rsid w:val="002A4786"/>
    <w:rsid w:val="002A4861"/>
    <w:rsid w:val="002A5E5B"/>
    <w:rsid w:val="002A6724"/>
    <w:rsid w:val="002A7316"/>
    <w:rsid w:val="002A79D6"/>
    <w:rsid w:val="002B0013"/>
    <w:rsid w:val="002B01B2"/>
    <w:rsid w:val="002B01F4"/>
    <w:rsid w:val="002B218C"/>
    <w:rsid w:val="002B261F"/>
    <w:rsid w:val="002B2A7D"/>
    <w:rsid w:val="002B2AD2"/>
    <w:rsid w:val="002B2D6D"/>
    <w:rsid w:val="002B4733"/>
    <w:rsid w:val="002B54CC"/>
    <w:rsid w:val="002B59DE"/>
    <w:rsid w:val="002B7605"/>
    <w:rsid w:val="002B77AF"/>
    <w:rsid w:val="002B7976"/>
    <w:rsid w:val="002B79F8"/>
    <w:rsid w:val="002B7AEF"/>
    <w:rsid w:val="002C195A"/>
    <w:rsid w:val="002C1DAA"/>
    <w:rsid w:val="002C3071"/>
    <w:rsid w:val="002C4E57"/>
    <w:rsid w:val="002C5572"/>
    <w:rsid w:val="002C62D2"/>
    <w:rsid w:val="002C62E1"/>
    <w:rsid w:val="002C65FA"/>
    <w:rsid w:val="002C7657"/>
    <w:rsid w:val="002D002E"/>
    <w:rsid w:val="002D0B26"/>
    <w:rsid w:val="002D0B75"/>
    <w:rsid w:val="002D2543"/>
    <w:rsid w:val="002D3654"/>
    <w:rsid w:val="002D40F2"/>
    <w:rsid w:val="002D446A"/>
    <w:rsid w:val="002D4ABC"/>
    <w:rsid w:val="002D62E8"/>
    <w:rsid w:val="002D6476"/>
    <w:rsid w:val="002D69EE"/>
    <w:rsid w:val="002D6D16"/>
    <w:rsid w:val="002D71A3"/>
    <w:rsid w:val="002D71B2"/>
    <w:rsid w:val="002E005E"/>
    <w:rsid w:val="002E02F3"/>
    <w:rsid w:val="002E0FB9"/>
    <w:rsid w:val="002E1286"/>
    <w:rsid w:val="002E18C9"/>
    <w:rsid w:val="002E193D"/>
    <w:rsid w:val="002E2058"/>
    <w:rsid w:val="002E2559"/>
    <w:rsid w:val="002E4713"/>
    <w:rsid w:val="002E49B4"/>
    <w:rsid w:val="002E4A5C"/>
    <w:rsid w:val="002E5AB6"/>
    <w:rsid w:val="002E6042"/>
    <w:rsid w:val="002F32F2"/>
    <w:rsid w:val="002F3A82"/>
    <w:rsid w:val="002F4486"/>
    <w:rsid w:val="002F6052"/>
    <w:rsid w:val="002F6845"/>
    <w:rsid w:val="002F75EB"/>
    <w:rsid w:val="002F7BD7"/>
    <w:rsid w:val="003008B8"/>
    <w:rsid w:val="00302FC6"/>
    <w:rsid w:val="003032AF"/>
    <w:rsid w:val="00304526"/>
    <w:rsid w:val="00304A0B"/>
    <w:rsid w:val="003056E2"/>
    <w:rsid w:val="00305E25"/>
    <w:rsid w:val="0030639C"/>
    <w:rsid w:val="00306F3B"/>
    <w:rsid w:val="00307136"/>
    <w:rsid w:val="003076B9"/>
    <w:rsid w:val="00310B67"/>
    <w:rsid w:val="00310EFF"/>
    <w:rsid w:val="00311781"/>
    <w:rsid w:val="0031178B"/>
    <w:rsid w:val="00312979"/>
    <w:rsid w:val="00312E80"/>
    <w:rsid w:val="00313043"/>
    <w:rsid w:val="0031403B"/>
    <w:rsid w:val="00314D1A"/>
    <w:rsid w:val="00314EF9"/>
    <w:rsid w:val="00315C1C"/>
    <w:rsid w:val="00315DAC"/>
    <w:rsid w:val="00315DF3"/>
    <w:rsid w:val="00316639"/>
    <w:rsid w:val="00317263"/>
    <w:rsid w:val="0031750A"/>
    <w:rsid w:val="0031771F"/>
    <w:rsid w:val="00317A4F"/>
    <w:rsid w:val="00322610"/>
    <w:rsid w:val="003227EA"/>
    <w:rsid w:val="003229A6"/>
    <w:rsid w:val="00322ACD"/>
    <w:rsid w:val="003241AA"/>
    <w:rsid w:val="00324743"/>
    <w:rsid w:val="003250F9"/>
    <w:rsid w:val="003264DD"/>
    <w:rsid w:val="00326EB2"/>
    <w:rsid w:val="00327080"/>
    <w:rsid w:val="0032727F"/>
    <w:rsid w:val="00327546"/>
    <w:rsid w:val="003278A7"/>
    <w:rsid w:val="00327A32"/>
    <w:rsid w:val="00330161"/>
    <w:rsid w:val="0033078C"/>
    <w:rsid w:val="003324F5"/>
    <w:rsid w:val="00332850"/>
    <w:rsid w:val="00332AB9"/>
    <w:rsid w:val="00333256"/>
    <w:rsid w:val="0033413C"/>
    <w:rsid w:val="00334834"/>
    <w:rsid w:val="0033532E"/>
    <w:rsid w:val="00335760"/>
    <w:rsid w:val="0034061D"/>
    <w:rsid w:val="00340DA7"/>
    <w:rsid w:val="00341076"/>
    <w:rsid w:val="00343627"/>
    <w:rsid w:val="003451A9"/>
    <w:rsid w:val="0034577C"/>
    <w:rsid w:val="00346ADB"/>
    <w:rsid w:val="00346E65"/>
    <w:rsid w:val="00346FFA"/>
    <w:rsid w:val="00351A2C"/>
    <w:rsid w:val="00353B22"/>
    <w:rsid w:val="003543A1"/>
    <w:rsid w:val="0035460F"/>
    <w:rsid w:val="0035607A"/>
    <w:rsid w:val="00356084"/>
    <w:rsid w:val="00356617"/>
    <w:rsid w:val="00357A18"/>
    <w:rsid w:val="00357BE9"/>
    <w:rsid w:val="003600AC"/>
    <w:rsid w:val="00361294"/>
    <w:rsid w:val="003612AC"/>
    <w:rsid w:val="00361749"/>
    <w:rsid w:val="00362259"/>
    <w:rsid w:val="003623BA"/>
    <w:rsid w:val="00363A6F"/>
    <w:rsid w:val="00363C53"/>
    <w:rsid w:val="0036462B"/>
    <w:rsid w:val="00364E93"/>
    <w:rsid w:val="003715FE"/>
    <w:rsid w:val="00373285"/>
    <w:rsid w:val="003751AC"/>
    <w:rsid w:val="00375434"/>
    <w:rsid w:val="00375A32"/>
    <w:rsid w:val="00375EDA"/>
    <w:rsid w:val="00376995"/>
    <w:rsid w:val="00376AD1"/>
    <w:rsid w:val="003773FC"/>
    <w:rsid w:val="0037741E"/>
    <w:rsid w:val="003800C6"/>
    <w:rsid w:val="00381AD0"/>
    <w:rsid w:val="00381D8D"/>
    <w:rsid w:val="00381D93"/>
    <w:rsid w:val="0038270F"/>
    <w:rsid w:val="00383747"/>
    <w:rsid w:val="0038375C"/>
    <w:rsid w:val="00383FF7"/>
    <w:rsid w:val="003845ED"/>
    <w:rsid w:val="00385729"/>
    <w:rsid w:val="00385A9E"/>
    <w:rsid w:val="003867BD"/>
    <w:rsid w:val="00386846"/>
    <w:rsid w:val="00387779"/>
    <w:rsid w:val="00390486"/>
    <w:rsid w:val="00390AEE"/>
    <w:rsid w:val="003915DF"/>
    <w:rsid w:val="00391E0F"/>
    <w:rsid w:val="0039294C"/>
    <w:rsid w:val="003932F4"/>
    <w:rsid w:val="003941E5"/>
    <w:rsid w:val="003948E1"/>
    <w:rsid w:val="003949B1"/>
    <w:rsid w:val="00395227"/>
    <w:rsid w:val="00395FBB"/>
    <w:rsid w:val="0039642B"/>
    <w:rsid w:val="003966CB"/>
    <w:rsid w:val="00397594"/>
    <w:rsid w:val="00397924"/>
    <w:rsid w:val="003A0110"/>
    <w:rsid w:val="003A083A"/>
    <w:rsid w:val="003A139B"/>
    <w:rsid w:val="003A2026"/>
    <w:rsid w:val="003A2D24"/>
    <w:rsid w:val="003A5A8B"/>
    <w:rsid w:val="003A5D70"/>
    <w:rsid w:val="003A6BD2"/>
    <w:rsid w:val="003A7710"/>
    <w:rsid w:val="003B0178"/>
    <w:rsid w:val="003B0E4E"/>
    <w:rsid w:val="003B0FAB"/>
    <w:rsid w:val="003B3470"/>
    <w:rsid w:val="003B35C8"/>
    <w:rsid w:val="003B4412"/>
    <w:rsid w:val="003B4772"/>
    <w:rsid w:val="003B4E14"/>
    <w:rsid w:val="003B54C5"/>
    <w:rsid w:val="003B6013"/>
    <w:rsid w:val="003B65BE"/>
    <w:rsid w:val="003B671A"/>
    <w:rsid w:val="003B719E"/>
    <w:rsid w:val="003C02CA"/>
    <w:rsid w:val="003C5D6C"/>
    <w:rsid w:val="003C5FA7"/>
    <w:rsid w:val="003C6506"/>
    <w:rsid w:val="003C6E6E"/>
    <w:rsid w:val="003D0DE9"/>
    <w:rsid w:val="003D1F18"/>
    <w:rsid w:val="003D2013"/>
    <w:rsid w:val="003D21D8"/>
    <w:rsid w:val="003D35A8"/>
    <w:rsid w:val="003D3C31"/>
    <w:rsid w:val="003D5E49"/>
    <w:rsid w:val="003D6216"/>
    <w:rsid w:val="003D62FC"/>
    <w:rsid w:val="003D7A6F"/>
    <w:rsid w:val="003E04E6"/>
    <w:rsid w:val="003E1C2D"/>
    <w:rsid w:val="003E24AC"/>
    <w:rsid w:val="003E2F7C"/>
    <w:rsid w:val="003E30F2"/>
    <w:rsid w:val="003E50D2"/>
    <w:rsid w:val="003E51CD"/>
    <w:rsid w:val="003E5ECD"/>
    <w:rsid w:val="003E6F65"/>
    <w:rsid w:val="003E7E2E"/>
    <w:rsid w:val="003E7ECC"/>
    <w:rsid w:val="003F04DB"/>
    <w:rsid w:val="003F0B7B"/>
    <w:rsid w:val="003F13AB"/>
    <w:rsid w:val="003F2095"/>
    <w:rsid w:val="003F269E"/>
    <w:rsid w:val="003F39FB"/>
    <w:rsid w:val="003F42C7"/>
    <w:rsid w:val="003F46E6"/>
    <w:rsid w:val="003F6437"/>
    <w:rsid w:val="003F768C"/>
    <w:rsid w:val="003F7DD1"/>
    <w:rsid w:val="00400335"/>
    <w:rsid w:val="00400DEB"/>
    <w:rsid w:val="004019B4"/>
    <w:rsid w:val="0040275F"/>
    <w:rsid w:val="004031B7"/>
    <w:rsid w:val="00403B90"/>
    <w:rsid w:val="004046D2"/>
    <w:rsid w:val="004047EF"/>
    <w:rsid w:val="00404B5D"/>
    <w:rsid w:val="004053A9"/>
    <w:rsid w:val="00406E4E"/>
    <w:rsid w:val="00414E91"/>
    <w:rsid w:val="00414E98"/>
    <w:rsid w:val="00415243"/>
    <w:rsid w:val="004158EA"/>
    <w:rsid w:val="00415EE2"/>
    <w:rsid w:val="00416058"/>
    <w:rsid w:val="00417358"/>
    <w:rsid w:val="00417903"/>
    <w:rsid w:val="004203E0"/>
    <w:rsid w:val="00421D05"/>
    <w:rsid w:val="00421D43"/>
    <w:rsid w:val="004229D3"/>
    <w:rsid w:val="0042670D"/>
    <w:rsid w:val="004270B4"/>
    <w:rsid w:val="0042741B"/>
    <w:rsid w:val="004275E2"/>
    <w:rsid w:val="004276ED"/>
    <w:rsid w:val="0042774F"/>
    <w:rsid w:val="00430FAF"/>
    <w:rsid w:val="00432C01"/>
    <w:rsid w:val="00433279"/>
    <w:rsid w:val="0043357E"/>
    <w:rsid w:val="0043366C"/>
    <w:rsid w:val="00433F7A"/>
    <w:rsid w:val="004351C3"/>
    <w:rsid w:val="00435A88"/>
    <w:rsid w:val="00435C41"/>
    <w:rsid w:val="00436C80"/>
    <w:rsid w:val="004373F8"/>
    <w:rsid w:val="00440DE5"/>
    <w:rsid w:val="004425E3"/>
    <w:rsid w:val="00445057"/>
    <w:rsid w:val="0044508F"/>
    <w:rsid w:val="00446B54"/>
    <w:rsid w:val="00450F82"/>
    <w:rsid w:val="00451168"/>
    <w:rsid w:val="0045198E"/>
    <w:rsid w:val="00451FAD"/>
    <w:rsid w:val="00452439"/>
    <w:rsid w:val="0045331E"/>
    <w:rsid w:val="0045379B"/>
    <w:rsid w:val="004538F7"/>
    <w:rsid w:val="00454514"/>
    <w:rsid w:val="00454604"/>
    <w:rsid w:val="00455504"/>
    <w:rsid w:val="00455630"/>
    <w:rsid w:val="00456113"/>
    <w:rsid w:val="004561D2"/>
    <w:rsid w:val="004565E2"/>
    <w:rsid w:val="004576A8"/>
    <w:rsid w:val="004629BE"/>
    <w:rsid w:val="00462A7F"/>
    <w:rsid w:val="004630DE"/>
    <w:rsid w:val="00463650"/>
    <w:rsid w:val="00463C14"/>
    <w:rsid w:val="00465AC6"/>
    <w:rsid w:val="0046662A"/>
    <w:rsid w:val="00466633"/>
    <w:rsid w:val="00467FC1"/>
    <w:rsid w:val="004700A7"/>
    <w:rsid w:val="00470148"/>
    <w:rsid w:val="00470D2B"/>
    <w:rsid w:val="00471C30"/>
    <w:rsid w:val="00471EAE"/>
    <w:rsid w:val="004720EE"/>
    <w:rsid w:val="00472AF6"/>
    <w:rsid w:val="004733BC"/>
    <w:rsid w:val="00476493"/>
    <w:rsid w:val="00476806"/>
    <w:rsid w:val="00480D84"/>
    <w:rsid w:val="00481972"/>
    <w:rsid w:val="0048550C"/>
    <w:rsid w:val="00485616"/>
    <w:rsid w:val="00485BFB"/>
    <w:rsid w:val="00486127"/>
    <w:rsid w:val="00486CC3"/>
    <w:rsid w:val="00487417"/>
    <w:rsid w:val="00487677"/>
    <w:rsid w:val="00487A78"/>
    <w:rsid w:val="004906C6"/>
    <w:rsid w:val="004910FA"/>
    <w:rsid w:val="00491867"/>
    <w:rsid w:val="00491C7C"/>
    <w:rsid w:val="00492461"/>
    <w:rsid w:val="0049365C"/>
    <w:rsid w:val="004936F6"/>
    <w:rsid w:val="00494E5B"/>
    <w:rsid w:val="00496093"/>
    <w:rsid w:val="00496BA2"/>
    <w:rsid w:val="0049719A"/>
    <w:rsid w:val="00497358"/>
    <w:rsid w:val="00497A02"/>
    <w:rsid w:val="004A0870"/>
    <w:rsid w:val="004A0B92"/>
    <w:rsid w:val="004A0FF3"/>
    <w:rsid w:val="004A13F5"/>
    <w:rsid w:val="004A1A31"/>
    <w:rsid w:val="004A208F"/>
    <w:rsid w:val="004A23D5"/>
    <w:rsid w:val="004A48BD"/>
    <w:rsid w:val="004A4BCA"/>
    <w:rsid w:val="004A4E1E"/>
    <w:rsid w:val="004A5B8B"/>
    <w:rsid w:val="004A6E4D"/>
    <w:rsid w:val="004A7A69"/>
    <w:rsid w:val="004B0AA0"/>
    <w:rsid w:val="004B1104"/>
    <w:rsid w:val="004B180E"/>
    <w:rsid w:val="004B28A5"/>
    <w:rsid w:val="004B3086"/>
    <w:rsid w:val="004B3162"/>
    <w:rsid w:val="004B440E"/>
    <w:rsid w:val="004B4813"/>
    <w:rsid w:val="004B485D"/>
    <w:rsid w:val="004B499C"/>
    <w:rsid w:val="004B51AB"/>
    <w:rsid w:val="004B5F3E"/>
    <w:rsid w:val="004B721C"/>
    <w:rsid w:val="004B7326"/>
    <w:rsid w:val="004C03E6"/>
    <w:rsid w:val="004C04D7"/>
    <w:rsid w:val="004C173F"/>
    <w:rsid w:val="004C19DA"/>
    <w:rsid w:val="004C1A08"/>
    <w:rsid w:val="004C4AC6"/>
    <w:rsid w:val="004C55B9"/>
    <w:rsid w:val="004C5801"/>
    <w:rsid w:val="004C5DAC"/>
    <w:rsid w:val="004C7A45"/>
    <w:rsid w:val="004D1D99"/>
    <w:rsid w:val="004D3C07"/>
    <w:rsid w:val="004D3E9C"/>
    <w:rsid w:val="004D5953"/>
    <w:rsid w:val="004D6E28"/>
    <w:rsid w:val="004D7543"/>
    <w:rsid w:val="004E0E2B"/>
    <w:rsid w:val="004E1103"/>
    <w:rsid w:val="004E15E3"/>
    <w:rsid w:val="004E1C0C"/>
    <w:rsid w:val="004E1C52"/>
    <w:rsid w:val="004E22BF"/>
    <w:rsid w:val="004E32A4"/>
    <w:rsid w:val="004E3FDB"/>
    <w:rsid w:val="004E4124"/>
    <w:rsid w:val="004E4CD2"/>
    <w:rsid w:val="004E6882"/>
    <w:rsid w:val="004E6C0A"/>
    <w:rsid w:val="004E6D2E"/>
    <w:rsid w:val="004E7148"/>
    <w:rsid w:val="004E78B1"/>
    <w:rsid w:val="004F04D1"/>
    <w:rsid w:val="004F1047"/>
    <w:rsid w:val="004F1DF7"/>
    <w:rsid w:val="004F3E5A"/>
    <w:rsid w:val="004F4AD3"/>
    <w:rsid w:val="004F4C47"/>
    <w:rsid w:val="004F5630"/>
    <w:rsid w:val="004F5C6C"/>
    <w:rsid w:val="004F6052"/>
    <w:rsid w:val="004F61E1"/>
    <w:rsid w:val="004F65BE"/>
    <w:rsid w:val="004F6681"/>
    <w:rsid w:val="004F79FB"/>
    <w:rsid w:val="004F7AF8"/>
    <w:rsid w:val="004F7E66"/>
    <w:rsid w:val="005020FC"/>
    <w:rsid w:val="00504074"/>
    <w:rsid w:val="0050433F"/>
    <w:rsid w:val="0050739E"/>
    <w:rsid w:val="00507C18"/>
    <w:rsid w:val="00510A0C"/>
    <w:rsid w:val="005119FB"/>
    <w:rsid w:val="005157E2"/>
    <w:rsid w:val="00517B50"/>
    <w:rsid w:val="00521523"/>
    <w:rsid w:val="0052164F"/>
    <w:rsid w:val="00522122"/>
    <w:rsid w:val="0052223E"/>
    <w:rsid w:val="00522916"/>
    <w:rsid w:val="00522CC1"/>
    <w:rsid w:val="00523431"/>
    <w:rsid w:val="00524069"/>
    <w:rsid w:val="005240E7"/>
    <w:rsid w:val="0052422F"/>
    <w:rsid w:val="00525223"/>
    <w:rsid w:val="00527F1C"/>
    <w:rsid w:val="00530A06"/>
    <w:rsid w:val="00530BA9"/>
    <w:rsid w:val="0053168A"/>
    <w:rsid w:val="00533DE2"/>
    <w:rsid w:val="005340FD"/>
    <w:rsid w:val="00535803"/>
    <w:rsid w:val="005364C0"/>
    <w:rsid w:val="00540386"/>
    <w:rsid w:val="00540962"/>
    <w:rsid w:val="00541E4F"/>
    <w:rsid w:val="005442F1"/>
    <w:rsid w:val="00544E92"/>
    <w:rsid w:val="00546283"/>
    <w:rsid w:val="005465B6"/>
    <w:rsid w:val="0054775E"/>
    <w:rsid w:val="0055176C"/>
    <w:rsid w:val="00551AFE"/>
    <w:rsid w:val="00551FD2"/>
    <w:rsid w:val="00555CE4"/>
    <w:rsid w:val="00561568"/>
    <w:rsid w:val="0056165D"/>
    <w:rsid w:val="0056226D"/>
    <w:rsid w:val="00564894"/>
    <w:rsid w:val="00564B55"/>
    <w:rsid w:val="00564C03"/>
    <w:rsid w:val="00565F78"/>
    <w:rsid w:val="00566ADA"/>
    <w:rsid w:val="005675B7"/>
    <w:rsid w:val="005714A8"/>
    <w:rsid w:val="005719BF"/>
    <w:rsid w:val="00571D3B"/>
    <w:rsid w:val="00573ABC"/>
    <w:rsid w:val="00573E2E"/>
    <w:rsid w:val="00573EC9"/>
    <w:rsid w:val="005743C4"/>
    <w:rsid w:val="00574A3C"/>
    <w:rsid w:val="0057524D"/>
    <w:rsid w:val="00576313"/>
    <w:rsid w:val="005811F9"/>
    <w:rsid w:val="0058180E"/>
    <w:rsid w:val="00585926"/>
    <w:rsid w:val="005859FD"/>
    <w:rsid w:val="00586E95"/>
    <w:rsid w:val="00587EB4"/>
    <w:rsid w:val="00590838"/>
    <w:rsid w:val="00591592"/>
    <w:rsid w:val="0059184A"/>
    <w:rsid w:val="0059456C"/>
    <w:rsid w:val="00594862"/>
    <w:rsid w:val="00597599"/>
    <w:rsid w:val="005978BD"/>
    <w:rsid w:val="00597D46"/>
    <w:rsid w:val="00597EC2"/>
    <w:rsid w:val="005A19AC"/>
    <w:rsid w:val="005A1A2D"/>
    <w:rsid w:val="005A329A"/>
    <w:rsid w:val="005A3B37"/>
    <w:rsid w:val="005A4F30"/>
    <w:rsid w:val="005A4F96"/>
    <w:rsid w:val="005A6330"/>
    <w:rsid w:val="005A6802"/>
    <w:rsid w:val="005A6E50"/>
    <w:rsid w:val="005B1458"/>
    <w:rsid w:val="005B1897"/>
    <w:rsid w:val="005B3003"/>
    <w:rsid w:val="005B33BC"/>
    <w:rsid w:val="005B35AB"/>
    <w:rsid w:val="005B4696"/>
    <w:rsid w:val="005B49E2"/>
    <w:rsid w:val="005B4D63"/>
    <w:rsid w:val="005B6054"/>
    <w:rsid w:val="005B65E5"/>
    <w:rsid w:val="005B6CAC"/>
    <w:rsid w:val="005B7768"/>
    <w:rsid w:val="005B7BA5"/>
    <w:rsid w:val="005B7D1A"/>
    <w:rsid w:val="005B7DD7"/>
    <w:rsid w:val="005B7ED3"/>
    <w:rsid w:val="005C0071"/>
    <w:rsid w:val="005C0372"/>
    <w:rsid w:val="005C2414"/>
    <w:rsid w:val="005C2C75"/>
    <w:rsid w:val="005C397E"/>
    <w:rsid w:val="005C3ED9"/>
    <w:rsid w:val="005C4004"/>
    <w:rsid w:val="005C4151"/>
    <w:rsid w:val="005C696A"/>
    <w:rsid w:val="005C7397"/>
    <w:rsid w:val="005D0D6A"/>
    <w:rsid w:val="005D1A66"/>
    <w:rsid w:val="005D2911"/>
    <w:rsid w:val="005D44B1"/>
    <w:rsid w:val="005D4520"/>
    <w:rsid w:val="005D4E03"/>
    <w:rsid w:val="005D53C4"/>
    <w:rsid w:val="005D6042"/>
    <w:rsid w:val="005D756A"/>
    <w:rsid w:val="005D7E3D"/>
    <w:rsid w:val="005D7FFC"/>
    <w:rsid w:val="005E0016"/>
    <w:rsid w:val="005E0D18"/>
    <w:rsid w:val="005E2324"/>
    <w:rsid w:val="005E3070"/>
    <w:rsid w:val="005E343E"/>
    <w:rsid w:val="005E4620"/>
    <w:rsid w:val="005E711C"/>
    <w:rsid w:val="005F0209"/>
    <w:rsid w:val="005F10F0"/>
    <w:rsid w:val="005F37DC"/>
    <w:rsid w:val="005F3D4B"/>
    <w:rsid w:val="005F3D8E"/>
    <w:rsid w:val="005F4189"/>
    <w:rsid w:val="005F467B"/>
    <w:rsid w:val="005F4F78"/>
    <w:rsid w:val="005F5264"/>
    <w:rsid w:val="005F6ABE"/>
    <w:rsid w:val="005F719E"/>
    <w:rsid w:val="005F776C"/>
    <w:rsid w:val="00600549"/>
    <w:rsid w:val="006006F5"/>
    <w:rsid w:val="00603D5E"/>
    <w:rsid w:val="0060583C"/>
    <w:rsid w:val="00605E65"/>
    <w:rsid w:val="0060638B"/>
    <w:rsid w:val="00607D08"/>
    <w:rsid w:val="00610E18"/>
    <w:rsid w:val="006118D9"/>
    <w:rsid w:val="006123C4"/>
    <w:rsid w:val="0061343C"/>
    <w:rsid w:val="006139FE"/>
    <w:rsid w:val="00613E54"/>
    <w:rsid w:val="00614DA8"/>
    <w:rsid w:val="00615AA3"/>
    <w:rsid w:val="00616F56"/>
    <w:rsid w:val="006207E8"/>
    <w:rsid w:val="00621BB2"/>
    <w:rsid w:val="00622029"/>
    <w:rsid w:val="0062423B"/>
    <w:rsid w:val="00624501"/>
    <w:rsid w:val="006258AF"/>
    <w:rsid w:val="00626060"/>
    <w:rsid w:val="006260F0"/>
    <w:rsid w:val="00627627"/>
    <w:rsid w:val="00627E88"/>
    <w:rsid w:val="00630E04"/>
    <w:rsid w:val="00631774"/>
    <w:rsid w:val="00632747"/>
    <w:rsid w:val="00633939"/>
    <w:rsid w:val="00634D4E"/>
    <w:rsid w:val="00636A5B"/>
    <w:rsid w:val="00636D1B"/>
    <w:rsid w:val="006372D6"/>
    <w:rsid w:val="00637F1F"/>
    <w:rsid w:val="00640295"/>
    <w:rsid w:val="006408D6"/>
    <w:rsid w:val="00641965"/>
    <w:rsid w:val="00641D22"/>
    <w:rsid w:val="00642EC5"/>
    <w:rsid w:val="00644C0B"/>
    <w:rsid w:val="00644E7A"/>
    <w:rsid w:val="00645A10"/>
    <w:rsid w:val="0064673C"/>
    <w:rsid w:val="006469EC"/>
    <w:rsid w:val="0064711B"/>
    <w:rsid w:val="0064717D"/>
    <w:rsid w:val="0065114B"/>
    <w:rsid w:val="006519B1"/>
    <w:rsid w:val="006520BB"/>
    <w:rsid w:val="00654716"/>
    <w:rsid w:val="0065580B"/>
    <w:rsid w:val="0065594E"/>
    <w:rsid w:val="00655E0D"/>
    <w:rsid w:val="006568C7"/>
    <w:rsid w:val="00656BE3"/>
    <w:rsid w:val="00657E48"/>
    <w:rsid w:val="006613A8"/>
    <w:rsid w:val="006649C5"/>
    <w:rsid w:val="00665550"/>
    <w:rsid w:val="006671EB"/>
    <w:rsid w:val="00670095"/>
    <w:rsid w:val="006704DB"/>
    <w:rsid w:val="00673A91"/>
    <w:rsid w:val="00673EEB"/>
    <w:rsid w:val="006743F2"/>
    <w:rsid w:val="00677107"/>
    <w:rsid w:val="00677BF0"/>
    <w:rsid w:val="0068058D"/>
    <w:rsid w:val="006807B0"/>
    <w:rsid w:val="006811B9"/>
    <w:rsid w:val="006811DC"/>
    <w:rsid w:val="00681246"/>
    <w:rsid w:val="006814A1"/>
    <w:rsid w:val="00681962"/>
    <w:rsid w:val="00682131"/>
    <w:rsid w:val="00682922"/>
    <w:rsid w:val="00682B66"/>
    <w:rsid w:val="0068306F"/>
    <w:rsid w:val="006831E2"/>
    <w:rsid w:val="0068497F"/>
    <w:rsid w:val="00684EE3"/>
    <w:rsid w:val="00687ABC"/>
    <w:rsid w:val="006906D3"/>
    <w:rsid w:val="006912F2"/>
    <w:rsid w:val="00691353"/>
    <w:rsid w:val="006935A0"/>
    <w:rsid w:val="006939F1"/>
    <w:rsid w:val="00693B20"/>
    <w:rsid w:val="00694C5C"/>
    <w:rsid w:val="00695B72"/>
    <w:rsid w:val="00696D9B"/>
    <w:rsid w:val="0069711E"/>
    <w:rsid w:val="0069746A"/>
    <w:rsid w:val="006977F4"/>
    <w:rsid w:val="006A0433"/>
    <w:rsid w:val="006A09BB"/>
    <w:rsid w:val="006A0DD7"/>
    <w:rsid w:val="006A181B"/>
    <w:rsid w:val="006A1C6A"/>
    <w:rsid w:val="006A1FB1"/>
    <w:rsid w:val="006A2A64"/>
    <w:rsid w:val="006A50BF"/>
    <w:rsid w:val="006A5334"/>
    <w:rsid w:val="006A5A19"/>
    <w:rsid w:val="006A696E"/>
    <w:rsid w:val="006A73E6"/>
    <w:rsid w:val="006A77BB"/>
    <w:rsid w:val="006A77E3"/>
    <w:rsid w:val="006A7FD1"/>
    <w:rsid w:val="006B0A86"/>
    <w:rsid w:val="006B0BA0"/>
    <w:rsid w:val="006B21A2"/>
    <w:rsid w:val="006B23C1"/>
    <w:rsid w:val="006B2A27"/>
    <w:rsid w:val="006B2EE8"/>
    <w:rsid w:val="006B336C"/>
    <w:rsid w:val="006B34CC"/>
    <w:rsid w:val="006B3690"/>
    <w:rsid w:val="006B5A06"/>
    <w:rsid w:val="006B696B"/>
    <w:rsid w:val="006B6A93"/>
    <w:rsid w:val="006B79EF"/>
    <w:rsid w:val="006B7A67"/>
    <w:rsid w:val="006B7B37"/>
    <w:rsid w:val="006C11EB"/>
    <w:rsid w:val="006C1A3F"/>
    <w:rsid w:val="006C251C"/>
    <w:rsid w:val="006C2D96"/>
    <w:rsid w:val="006C4C25"/>
    <w:rsid w:val="006C516B"/>
    <w:rsid w:val="006C68E4"/>
    <w:rsid w:val="006C7074"/>
    <w:rsid w:val="006C7215"/>
    <w:rsid w:val="006C7850"/>
    <w:rsid w:val="006D0F97"/>
    <w:rsid w:val="006D1D8E"/>
    <w:rsid w:val="006D21A5"/>
    <w:rsid w:val="006D32D3"/>
    <w:rsid w:val="006D4043"/>
    <w:rsid w:val="006D47DB"/>
    <w:rsid w:val="006D61B7"/>
    <w:rsid w:val="006D647C"/>
    <w:rsid w:val="006D64A6"/>
    <w:rsid w:val="006D6936"/>
    <w:rsid w:val="006D7EBE"/>
    <w:rsid w:val="006E038C"/>
    <w:rsid w:val="006E1850"/>
    <w:rsid w:val="006E1A80"/>
    <w:rsid w:val="006E1CC7"/>
    <w:rsid w:val="006E2A7B"/>
    <w:rsid w:val="006E309F"/>
    <w:rsid w:val="006E3A91"/>
    <w:rsid w:val="006E447F"/>
    <w:rsid w:val="006E592F"/>
    <w:rsid w:val="006E606C"/>
    <w:rsid w:val="006E7068"/>
    <w:rsid w:val="006E713A"/>
    <w:rsid w:val="006E74FB"/>
    <w:rsid w:val="006E7851"/>
    <w:rsid w:val="006E7B24"/>
    <w:rsid w:val="006E7D1E"/>
    <w:rsid w:val="006F0B8B"/>
    <w:rsid w:val="006F10B9"/>
    <w:rsid w:val="006F1D9B"/>
    <w:rsid w:val="006F2024"/>
    <w:rsid w:val="006F27E6"/>
    <w:rsid w:val="006F2A4C"/>
    <w:rsid w:val="006F40F6"/>
    <w:rsid w:val="006F6663"/>
    <w:rsid w:val="006F69A0"/>
    <w:rsid w:val="006F7D39"/>
    <w:rsid w:val="00700333"/>
    <w:rsid w:val="00700A94"/>
    <w:rsid w:val="00701866"/>
    <w:rsid w:val="00702CC7"/>
    <w:rsid w:val="00703760"/>
    <w:rsid w:val="0070595F"/>
    <w:rsid w:val="00705DCF"/>
    <w:rsid w:val="00706506"/>
    <w:rsid w:val="00706EE8"/>
    <w:rsid w:val="00710825"/>
    <w:rsid w:val="00711895"/>
    <w:rsid w:val="00712183"/>
    <w:rsid w:val="007146B2"/>
    <w:rsid w:val="00714745"/>
    <w:rsid w:val="00715462"/>
    <w:rsid w:val="00716D8A"/>
    <w:rsid w:val="007174BF"/>
    <w:rsid w:val="0071771B"/>
    <w:rsid w:val="00717C68"/>
    <w:rsid w:val="00720CC1"/>
    <w:rsid w:val="00721692"/>
    <w:rsid w:val="00721822"/>
    <w:rsid w:val="00721B0A"/>
    <w:rsid w:val="00721BB8"/>
    <w:rsid w:val="00722ED1"/>
    <w:rsid w:val="00723593"/>
    <w:rsid w:val="007247B0"/>
    <w:rsid w:val="00726408"/>
    <w:rsid w:val="00726A51"/>
    <w:rsid w:val="00726AF4"/>
    <w:rsid w:val="00727002"/>
    <w:rsid w:val="00727345"/>
    <w:rsid w:val="007301B1"/>
    <w:rsid w:val="00730D49"/>
    <w:rsid w:val="0073108A"/>
    <w:rsid w:val="00732B4B"/>
    <w:rsid w:val="007330B4"/>
    <w:rsid w:val="0073353C"/>
    <w:rsid w:val="00733865"/>
    <w:rsid w:val="00734606"/>
    <w:rsid w:val="0073697F"/>
    <w:rsid w:val="00736A0E"/>
    <w:rsid w:val="00736C2E"/>
    <w:rsid w:val="00737FDA"/>
    <w:rsid w:val="007402AC"/>
    <w:rsid w:val="0074045D"/>
    <w:rsid w:val="00740564"/>
    <w:rsid w:val="0074064F"/>
    <w:rsid w:val="00741519"/>
    <w:rsid w:val="007427AA"/>
    <w:rsid w:val="007427CA"/>
    <w:rsid w:val="00743E9D"/>
    <w:rsid w:val="00743F1A"/>
    <w:rsid w:val="00744908"/>
    <w:rsid w:val="00744C25"/>
    <w:rsid w:val="0075092C"/>
    <w:rsid w:val="00751CE0"/>
    <w:rsid w:val="007525DE"/>
    <w:rsid w:val="00754D7E"/>
    <w:rsid w:val="00755057"/>
    <w:rsid w:val="007557E4"/>
    <w:rsid w:val="00755BE4"/>
    <w:rsid w:val="00757D8D"/>
    <w:rsid w:val="0076053F"/>
    <w:rsid w:val="00760DC8"/>
    <w:rsid w:val="0076207F"/>
    <w:rsid w:val="00762B2B"/>
    <w:rsid w:val="0076316F"/>
    <w:rsid w:val="00763182"/>
    <w:rsid w:val="00763BC1"/>
    <w:rsid w:val="00763C70"/>
    <w:rsid w:val="00763F4E"/>
    <w:rsid w:val="00764390"/>
    <w:rsid w:val="007658B7"/>
    <w:rsid w:val="00767567"/>
    <w:rsid w:val="00770526"/>
    <w:rsid w:val="00770AAE"/>
    <w:rsid w:val="007715A7"/>
    <w:rsid w:val="007728B3"/>
    <w:rsid w:val="00772A08"/>
    <w:rsid w:val="00773AEC"/>
    <w:rsid w:val="00774D31"/>
    <w:rsid w:val="00774E4D"/>
    <w:rsid w:val="00775BCF"/>
    <w:rsid w:val="00780950"/>
    <w:rsid w:val="00781472"/>
    <w:rsid w:val="00781CDC"/>
    <w:rsid w:val="007834C6"/>
    <w:rsid w:val="007849EE"/>
    <w:rsid w:val="007855D4"/>
    <w:rsid w:val="00786732"/>
    <w:rsid w:val="0078756C"/>
    <w:rsid w:val="00787D18"/>
    <w:rsid w:val="00791B6C"/>
    <w:rsid w:val="00792908"/>
    <w:rsid w:val="007936F3"/>
    <w:rsid w:val="00793C8C"/>
    <w:rsid w:val="00793F99"/>
    <w:rsid w:val="0079611C"/>
    <w:rsid w:val="007961BD"/>
    <w:rsid w:val="00796260"/>
    <w:rsid w:val="00796A25"/>
    <w:rsid w:val="0079718C"/>
    <w:rsid w:val="007A0D8D"/>
    <w:rsid w:val="007A1244"/>
    <w:rsid w:val="007A1C9A"/>
    <w:rsid w:val="007A32A2"/>
    <w:rsid w:val="007A4657"/>
    <w:rsid w:val="007A4DA3"/>
    <w:rsid w:val="007A4FE9"/>
    <w:rsid w:val="007A55D4"/>
    <w:rsid w:val="007A5DD4"/>
    <w:rsid w:val="007A6170"/>
    <w:rsid w:val="007A63A2"/>
    <w:rsid w:val="007A7483"/>
    <w:rsid w:val="007B1DFD"/>
    <w:rsid w:val="007B278B"/>
    <w:rsid w:val="007B33F2"/>
    <w:rsid w:val="007B4F0E"/>
    <w:rsid w:val="007B53E9"/>
    <w:rsid w:val="007B7BC8"/>
    <w:rsid w:val="007B7FE1"/>
    <w:rsid w:val="007C00E4"/>
    <w:rsid w:val="007C02D3"/>
    <w:rsid w:val="007C11E8"/>
    <w:rsid w:val="007C1BF4"/>
    <w:rsid w:val="007C2AB3"/>
    <w:rsid w:val="007C349B"/>
    <w:rsid w:val="007C5A56"/>
    <w:rsid w:val="007C5F48"/>
    <w:rsid w:val="007C7272"/>
    <w:rsid w:val="007C78B2"/>
    <w:rsid w:val="007D0222"/>
    <w:rsid w:val="007D0470"/>
    <w:rsid w:val="007D08CA"/>
    <w:rsid w:val="007D09E2"/>
    <w:rsid w:val="007D337C"/>
    <w:rsid w:val="007D4830"/>
    <w:rsid w:val="007D4BCB"/>
    <w:rsid w:val="007D57DC"/>
    <w:rsid w:val="007D6686"/>
    <w:rsid w:val="007E03A6"/>
    <w:rsid w:val="007E3243"/>
    <w:rsid w:val="007E33AF"/>
    <w:rsid w:val="007E3811"/>
    <w:rsid w:val="007E4181"/>
    <w:rsid w:val="007E4644"/>
    <w:rsid w:val="007E47B3"/>
    <w:rsid w:val="007E4C7D"/>
    <w:rsid w:val="007E5B6D"/>
    <w:rsid w:val="007E5CBA"/>
    <w:rsid w:val="007E5E72"/>
    <w:rsid w:val="007E783A"/>
    <w:rsid w:val="007F0071"/>
    <w:rsid w:val="007F0E00"/>
    <w:rsid w:val="007F1AF4"/>
    <w:rsid w:val="007F1EF3"/>
    <w:rsid w:val="007F2AD9"/>
    <w:rsid w:val="007F3BE2"/>
    <w:rsid w:val="007F41BD"/>
    <w:rsid w:val="007F4208"/>
    <w:rsid w:val="007F4383"/>
    <w:rsid w:val="007F4BD6"/>
    <w:rsid w:val="007F7438"/>
    <w:rsid w:val="007F7C92"/>
    <w:rsid w:val="008007B2"/>
    <w:rsid w:val="0080214E"/>
    <w:rsid w:val="00802670"/>
    <w:rsid w:val="00802A31"/>
    <w:rsid w:val="00802B43"/>
    <w:rsid w:val="0080383D"/>
    <w:rsid w:val="00804060"/>
    <w:rsid w:val="00805AA1"/>
    <w:rsid w:val="00805C94"/>
    <w:rsid w:val="00806024"/>
    <w:rsid w:val="008063A6"/>
    <w:rsid w:val="00806B47"/>
    <w:rsid w:val="0080746A"/>
    <w:rsid w:val="00807842"/>
    <w:rsid w:val="008100BA"/>
    <w:rsid w:val="00810CFE"/>
    <w:rsid w:val="008117B6"/>
    <w:rsid w:val="00811BD7"/>
    <w:rsid w:val="008138AD"/>
    <w:rsid w:val="0081410D"/>
    <w:rsid w:val="008150BA"/>
    <w:rsid w:val="00816482"/>
    <w:rsid w:val="0082082F"/>
    <w:rsid w:val="008213DD"/>
    <w:rsid w:val="0082145F"/>
    <w:rsid w:val="00821A09"/>
    <w:rsid w:val="008222F2"/>
    <w:rsid w:val="008229B6"/>
    <w:rsid w:val="00822F20"/>
    <w:rsid w:val="008235C4"/>
    <w:rsid w:val="00823694"/>
    <w:rsid w:val="0082375E"/>
    <w:rsid w:val="0082409A"/>
    <w:rsid w:val="00824181"/>
    <w:rsid w:val="00827170"/>
    <w:rsid w:val="00827C55"/>
    <w:rsid w:val="0083041B"/>
    <w:rsid w:val="00830E8B"/>
    <w:rsid w:val="00831509"/>
    <w:rsid w:val="00831DEE"/>
    <w:rsid w:val="00832A91"/>
    <w:rsid w:val="008339A5"/>
    <w:rsid w:val="00834184"/>
    <w:rsid w:val="00834907"/>
    <w:rsid w:val="0083557B"/>
    <w:rsid w:val="0083601B"/>
    <w:rsid w:val="008362B8"/>
    <w:rsid w:val="00836404"/>
    <w:rsid w:val="008368CB"/>
    <w:rsid w:val="00837A07"/>
    <w:rsid w:val="00837B00"/>
    <w:rsid w:val="00840FAA"/>
    <w:rsid w:val="0084220A"/>
    <w:rsid w:val="00843599"/>
    <w:rsid w:val="00843957"/>
    <w:rsid w:val="00843CE4"/>
    <w:rsid w:val="008445AD"/>
    <w:rsid w:val="008445DB"/>
    <w:rsid w:val="00846338"/>
    <w:rsid w:val="00850363"/>
    <w:rsid w:val="0085244F"/>
    <w:rsid w:val="00852E99"/>
    <w:rsid w:val="00852F8B"/>
    <w:rsid w:val="00853022"/>
    <w:rsid w:val="008539A2"/>
    <w:rsid w:val="00853A03"/>
    <w:rsid w:val="00853F16"/>
    <w:rsid w:val="00856648"/>
    <w:rsid w:val="00856BF5"/>
    <w:rsid w:val="008571D9"/>
    <w:rsid w:val="00857899"/>
    <w:rsid w:val="00857F22"/>
    <w:rsid w:val="00860457"/>
    <w:rsid w:val="008607D5"/>
    <w:rsid w:val="00860AB4"/>
    <w:rsid w:val="008617B5"/>
    <w:rsid w:val="0086200B"/>
    <w:rsid w:val="00862AB2"/>
    <w:rsid w:val="00863797"/>
    <w:rsid w:val="00863924"/>
    <w:rsid w:val="00864F4B"/>
    <w:rsid w:val="00866980"/>
    <w:rsid w:val="008706C5"/>
    <w:rsid w:val="00870B09"/>
    <w:rsid w:val="0087188E"/>
    <w:rsid w:val="00872263"/>
    <w:rsid w:val="008725D7"/>
    <w:rsid w:val="00872A75"/>
    <w:rsid w:val="00873692"/>
    <w:rsid w:val="00873CB8"/>
    <w:rsid w:val="00873E6C"/>
    <w:rsid w:val="00874074"/>
    <w:rsid w:val="008741A4"/>
    <w:rsid w:val="008741DE"/>
    <w:rsid w:val="0087427E"/>
    <w:rsid w:val="00874679"/>
    <w:rsid w:val="008757C0"/>
    <w:rsid w:val="00875BCF"/>
    <w:rsid w:val="00875C79"/>
    <w:rsid w:val="00876767"/>
    <w:rsid w:val="0087712B"/>
    <w:rsid w:val="0088081A"/>
    <w:rsid w:val="008809AF"/>
    <w:rsid w:val="00882A8A"/>
    <w:rsid w:val="00883633"/>
    <w:rsid w:val="008836F0"/>
    <w:rsid w:val="00883727"/>
    <w:rsid w:val="00885E71"/>
    <w:rsid w:val="008864E2"/>
    <w:rsid w:val="008869B2"/>
    <w:rsid w:val="008930D9"/>
    <w:rsid w:val="0089318B"/>
    <w:rsid w:val="00893999"/>
    <w:rsid w:val="00893F1F"/>
    <w:rsid w:val="00894D57"/>
    <w:rsid w:val="00895125"/>
    <w:rsid w:val="008A01A5"/>
    <w:rsid w:val="008A2545"/>
    <w:rsid w:val="008A25EB"/>
    <w:rsid w:val="008A2682"/>
    <w:rsid w:val="008A27AD"/>
    <w:rsid w:val="008A2D53"/>
    <w:rsid w:val="008A2F9A"/>
    <w:rsid w:val="008A3ED7"/>
    <w:rsid w:val="008A422E"/>
    <w:rsid w:val="008A5C64"/>
    <w:rsid w:val="008A6106"/>
    <w:rsid w:val="008B128A"/>
    <w:rsid w:val="008B1EAE"/>
    <w:rsid w:val="008B2138"/>
    <w:rsid w:val="008B2171"/>
    <w:rsid w:val="008B2465"/>
    <w:rsid w:val="008B282A"/>
    <w:rsid w:val="008B3A8D"/>
    <w:rsid w:val="008B45AD"/>
    <w:rsid w:val="008B61C2"/>
    <w:rsid w:val="008B6323"/>
    <w:rsid w:val="008B7470"/>
    <w:rsid w:val="008B7FB1"/>
    <w:rsid w:val="008C10F5"/>
    <w:rsid w:val="008C3633"/>
    <w:rsid w:val="008C37C3"/>
    <w:rsid w:val="008C585E"/>
    <w:rsid w:val="008C5A55"/>
    <w:rsid w:val="008C5BCA"/>
    <w:rsid w:val="008D0DBA"/>
    <w:rsid w:val="008D1963"/>
    <w:rsid w:val="008D1E9D"/>
    <w:rsid w:val="008D2F5A"/>
    <w:rsid w:val="008D3060"/>
    <w:rsid w:val="008D4757"/>
    <w:rsid w:val="008D5DD1"/>
    <w:rsid w:val="008D60E8"/>
    <w:rsid w:val="008D6815"/>
    <w:rsid w:val="008E13C6"/>
    <w:rsid w:val="008E1D9A"/>
    <w:rsid w:val="008E25BD"/>
    <w:rsid w:val="008E2C10"/>
    <w:rsid w:val="008E3112"/>
    <w:rsid w:val="008E41C7"/>
    <w:rsid w:val="008E4749"/>
    <w:rsid w:val="008E523D"/>
    <w:rsid w:val="008E5310"/>
    <w:rsid w:val="008E766E"/>
    <w:rsid w:val="008F160B"/>
    <w:rsid w:val="008F3016"/>
    <w:rsid w:val="008F3D3D"/>
    <w:rsid w:val="008F43C3"/>
    <w:rsid w:val="008F59F6"/>
    <w:rsid w:val="0090038F"/>
    <w:rsid w:val="009008D3"/>
    <w:rsid w:val="0090127A"/>
    <w:rsid w:val="00901655"/>
    <w:rsid w:val="00901AC0"/>
    <w:rsid w:val="009022E6"/>
    <w:rsid w:val="009025A8"/>
    <w:rsid w:val="00902E87"/>
    <w:rsid w:val="00903956"/>
    <w:rsid w:val="0090434B"/>
    <w:rsid w:val="00904372"/>
    <w:rsid w:val="009052E7"/>
    <w:rsid w:val="00906818"/>
    <w:rsid w:val="00907CE3"/>
    <w:rsid w:val="00911CDE"/>
    <w:rsid w:val="00911EB3"/>
    <w:rsid w:val="009132BE"/>
    <w:rsid w:val="00913C21"/>
    <w:rsid w:val="009140E1"/>
    <w:rsid w:val="009152DB"/>
    <w:rsid w:val="0091532F"/>
    <w:rsid w:val="009153B5"/>
    <w:rsid w:val="00915544"/>
    <w:rsid w:val="00916689"/>
    <w:rsid w:val="00917B03"/>
    <w:rsid w:val="00917E44"/>
    <w:rsid w:val="009207DA"/>
    <w:rsid w:val="00921AC4"/>
    <w:rsid w:val="00922997"/>
    <w:rsid w:val="00923047"/>
    <w:rsid w:val="00923341"/>
    <w:rsid w:val="00924198"/>
    <w:rsid w:val="00924301"/>
    <w:rsid w:val="0092572C"/>
    <w:rsid w:val="0092676C"/>
    <w:rsid w:val="00926E3C"/>
    <w:rsid w:val="009274DD"/>
    <w:rsid w:val="00927605"/>
    <w:rsid w:val="00927962"/>
    <w:rsid w:val="009279C5"/>
    <w:rsid w:val="00930667"/>
    <w:rsid w:val="00931850"/>
    <w:rsid w:val="00931952"/>
    <w:rsid w:val="0093352A"/>
    <w:rsid w:val="00933757"/>
    <w:rsid w:val="009346DE"/>
    <w:rsid w:val="0093471B"/>
    <w:rsid w:val="00934860"/>
    <w:rsid w:val="00935FDF"/>
    <w:rsid w:val="0093616D"/>
    <w:rsid w:val="00936EE8"/>
    <w:rsid w:val="00937510"/>
    <w:rsid w:val="0093776C"/>
    <w:rsid w:val="009414D7"/>
    <w:rsid w:val="00942A79"/>
    <w:rsid w:val="00945599"/>
    <w:rsid w:val="00945F4D"/>
    <w:rsid w:val="00946134"/>
    <w:rsid w:val="00946EA6"/>
    <w:rsid w:val="0094726A"/>
    <w:rsid w:val="009502F6"/>
    <w:rsid w:val="009512EE"/>
    <w:rsid w:val="00951A0A"/>
    <w:rsid w:val="00951AD9"/>
    <w:rsid w:val="00952920"/>
    <w:rsid w:val="00953355"/>
    <w:rsid w:val="0095421E"/>
    <w:rsid w:val="009543A1"/>
    <w:rsid w:val="009544EF"/>
    <w:rsid w:val="0095692A"/>
    <w:rsid w:val="00956F0D"/>
    <w:rsid w:val="00960DA0"/>
    <w:rsid w:val="0096149E"/>
    <w:rsid w:val="00961ED8"/>
    <w:rsid w:val="00962A7B"/>
    <w:rsid w:val="0096505B"/>
    <w:rsid w:val="00966B79"/>
    <w:rsid w:val="00967324"/>
    <w:rsid w:val="009701ED"/>
    <w:rsid w:val="00970654"/>
    <w:rsid w:val="0097150A"/>
    <w:rsid w:val="00971AF0"/>
    <w:rsid w:val="009729EC"/>
    <w:rsid w:val="00972FAA"/>
    <w:rsid w:val="009731BB"/>
    <w:rsid w:val="00973354"/>
    <w:rsid w:val="00974090"/>
    <w:rsid w:val="00974242"/>
    <w:rsid w:val="00974F0B"/>
    <w:rsid w:val="00974F0C"/>
    <w:rsid w:val="009750E0"/>
    <w:rsid w:val="00976749"/>
    <w:rsid w:val="00976A7E"/>
    <w:rsid w:val="0098240D"/>
    <w:rsid w:val="0098390F"/>
    <w:rsid w:val="009847BD"/>
    <w:rsid w:val="00985C3E"/>
    <w:rsid w:val="00986536"/>
    <w:rsid w:val="009866F9"/>
    <w:rsid w:val="0098753B"/>
    <w:rsid w:val="0098773F"/>
    <w:rsid w:val="0098799B"/>
    <w:rsid w:val="0099003F"/>
    <w:rsid w:val="009910C8"/>
    <w:rsid w:val="0099192C"/>
    <w:rsid w:val="00992014"/>
    <w:rsid w:val="00993818"/>
    <w:rsid w:val="00993FFC"/>
    <w:rsid w:val="009940F4"/>
    <w:rsid w:val="00994D61"/>
    <w:rsid w:val="00994E39"/>
    <w:rsid w:val="00994F21"/>
    <w:rsid w:val="00996AF3"/>
    <w:rsid w:val="00996D6F"/>
    <w:rsid w:val="00996F1F"/>
    <w:rsid w:val="00997EE8"/>
    <w:rsid w:val="00997EEC"/>
    <w:rsid w:val="009A15B6"/>
    <w:rsid w:val="009A325E"/>
    <w:rsid w:val="009A42E2"/>
    <w:rsid w:val="009A518B"/>
    <w:rsid w:val="009A60DD"/>
    <w:rsid w:val="009A72D8"/>
    <w:rsid w:val="009A7B09"/>
    <w:rsid w:val="009B0063"/>
    <w:rsid w:val="009B19C2"/>
    <w:rsid w:val="009B1AB7"/>
    <w:rsid w:val="009B25D9"/>
    <w:rsid w:val="009B2CA8"/>
    <w:rsid w:val="009B3018"/>
    <w:rsid w:val="009B3E29"/>
    <w:rsid w:val="009B4A33"/>
    <w:rsid w:val="009B4D47"/>
    <w:rsid w:val="009B54D5"/>
    <w:rsid w:val="009B55CB"/>
    <w:rsid w:val="009B5AA2"/>
    <w:rsid w:val="009B63AE"/>
    <w:rsid w:val="009B6432"/>
    <w:rsid w:val="009B7D65"/>
    <w:rsid w:val="009C0EAF"/>
    <w:rsid w:val="009C2DBE"/>
    <w:rsid w:val="009C326E"/>
    <w:rsid w:val="009C3FB3"/>
    <w:rsid w:val="009C4784"/>
    <w:rsid w:val="009C4A7C"/>
    <w:rsid w:val="009C565E"/>
    <w:rsid w:val="009C5AAC"/>
    <w:rsid w:val="009C66D7"/>
    <w:rsid w:val="009C723E"/>
    <w:rsid w:val="009C7B35"/>
    <w:rsid w:val="009D0F70"/>
    <w:rsid w:val="009D165C"/>
    <w:rsid w:val="009D2BBD"/>
    <w:rsid w:val="009D3471"/>
    <w:rsid w:val="009D3C71"/>
    <w:rsid w:val="009D49BD"/>
    <w:rsid w:val="009E0E18"/>
    <w:rsid w:val="009E13A1"/>
    <w:rsid w:val="009E1875"/>
    <w:rsid w:val="009E1F12"/>
    <w:rsid w:val="009E3E1A"/>
    <w:rsid w:val="009E5C49"/>
    <w:rsid w:val="009E6C08"/>
    <w:rsid w:val="009E70F9"/>
    <w:rsid w:val="009E7823"/>
    <w:rsid w:val="009F09A7"/>
    <w:rsid w:val="009F1582"/>
    <w:rsid w:val="009F2C9D"/>
    <w:rsid w:val="009F2EE5"/>
    <w:rsid w:val="009F31FD"/>
    <w:rsid w:val="009F4B31"/>
    <w:rsid w:val="009F5E5F"/>
    <w:rsid w:val="009F6448"/>
    <w:rsid w:val="009F6B64"/>
    <w:rsid w:val="00A00226"/>
    <w:rsid w:val="00A01BA3"/>
    <w:rsid w:val="00A01CDE"/>
    <w:rsid w:val="00A02776"/>
    <w:rsid w:val="00A02FBA"/>
    <w:rsid w:val="00A037C2"/>
    <w:rsid w:val="00A045B2"/>
    <w:rsid w:val="00A0531C"/>
    <w:rsid w:val="00A05903"/>
    <w:rsid w:val="00A05B21"/>
    <w:rsid w:val="00A06B52"/>
    <w:rsid w:val="00A07F96"/>
    <w:rsid w:val="00A10856"/>
    <w:rsid w:val="00A11E24"/>
    <w:rsid w:val="00A1234B"/>
    <w:rsid w:val="00A1372F"/>
    <w:rsid w:val="00A139E2"/>
    <w:rsid w:val="00A13CD6"/>
    <w:rsid w:val="00A14C62"/>
    <w:rsid w:val="00A151F0"/>
    <w:rsid w:val="00A1543B"/>
    <w:rsid w:val="00A16E5A"/>
    <w:rsid w:val="00A2006D"/>
    <w:rsid w:val="00A21671"/>
    <w:rsid w:val="00A22CDA"/>
    <w:rsid w:val="00A23910"/>
    <w:rsid w:val="00A24757"/>
    <w:rsid w:val="00A24D56"/>
    <w:rsid w:val="00A24F2E"/>
    <w:rsid w:val="00A252D4"/>
    <w:rsid w:val="00A252E3"/>
    <w:rsid w:val="00A3063D"/>
    <w:rsid w:val="00A31E05"/>
    <w:rsid w:val="00A32ADF"/>
    <w:rsid w:val="00A32C10"/>
    <w:rsid w:val="00A330E3"/>
    <w:rsid w:val="00A337FE"/>
    <w:rsid w:val="00A33CAF"/>
    <w:rsid w:val="00A3458A"/>
    <w:rsid w:val="00A34A9F"/>
    <w:rsid w:val="00A34CFF"/>
    <w:rsid w:val="00A35891"/>
    <w:rsid w:val="00A35F4F"/>
    <w:rsid w:val="00A36B21"/>
    <w:rsid w:val="00A374C8"/>
    <w:rsid w:val="00A4064E"/>
    <w:rsid w:val="00A4079A"/>
    <w:rsid w:val="00A41439"/>
    <w:rsid w:val="00A42ED5"/>
    <w:rsid w:val="00A454AE"/>
    <w:rsid w:val="00A458FB"/>
    <w:rsid w:val="00A46E8C"/>
    <w:rsid w:val="00A4730E"/>
    <w:rsid w:val="00A50187"/>
    <w:rsid w:val="00A5219E"/>
    <w:rsid w:val="00A52786"/>
    <w:rsid w:val="00A559B1"/>
    <w:rsid w:val="00A55C43"/>
    <w:rsid w:val="00A5739F"/>
    <w:rsid w:val="00A57B94"/>
    <w:rsid w:val="00A57BA3"/>
    <w:rsid w:val="00A61CD2"/>
    <w:rsid w:val="00A61D13"/>
    <w:rsid w:val="00A6319C"/>
    <w:rsid w:val="00A6346B"/>
    <w:rsid w:val="00A641A7"/>
    <w:rsid w:val="00A64DF5"/>
    <w:rsid w:val="00A65049"/>
    <w:rsid w:val="00A655A5"/>
    <w:rsid w:val="00A65F95"/>
    <w:rsid w:val="00A70150"/>
    <w:rsid w:val="00A709EA"/>
    <w:rsid w:val="00A70AD4"/>
    <w:rsid w:val="00A71DB0"/>
    <w:rsid w:val="00A71F33"/>
    <w:rsid w:val="00A75B2A"/>
    <w:rsid w:val="00A75B4D"/>
    <w:rsid w:val="00A765FD"/>
    <w:rsid w:val="00A76A7B"/>
    <w:rsid w:val="00A77283"/>
    <w:rsid w:val="00A7773C"/>
    <w:rsid w:val="00A77970"/>
    <w:rsid w:val="00A80C15"/>
    <w:rsid w:val="00A81384"/>
    <w:rsid w:val="00A8155D"/>
    <w:rsid w:val="00A82846"/>
    <w:rsid w:val="00A8308D"/>
    <w:rsid w:val="00A8448F"/>
    <w:rsid w:val="00A84C46"/>
    <w:rsid w:val="00A856C1"/>
    <w:rsid w:val="00A8619A"/>
    <w:rsid w:val="00A8697C"/>
    <w:rsid w:val="00A905FA"/>
    <w:rsid w:val="00A90B6C"/>
    <w:rsid w:val="00A912B7"/>
    <w:rsid w:val="00A91EF4"/>
    <w:rsid w:val="00A91F58"/>
    <w:rsid w:val="00A9450E"/>
    <w:rsid w:val="00A947BB"/>
    <w:rsid w:val="00A9700A"/>
    <w:rsid w:val="00A9798F"/>
    <w:rsid w:val="00A97C95"/>
    <w:rsid w:val="00A97C9F"/>
    <w:rsid w:val="00AA15F7"/>
    <w:rsid w:val="00AA1DF0"/>
    <w:rsid w:val="00AA1ECC"/>
    <w:rsid w:val="00AA3B5A"/>
    <w:rsid w:val="00AA3E81"/>
    <w:rsid w:val="00AA4563"/>
    <w:rsid w:val="00AA5D0A"/>
    <w:rsid w:val="00AA6782"/>
    <w:rsid w:val="00AB114A"/>
    <w:rsid w:val="00AB148B"/>
    <w:rsid w:val="00AB16E5"/>
    <w:rsid w:val="00AB1716"/>
    <w:rsid w:val="00AB1891"/>
    <w:rsid w:val="00AB1998"/>
    <w:rsid w:val="00AB1DB3"/>
    <w:rsid w:val="00AB359F"/>
    <w:rsid w:val="00AB38F6"/>
    <w:rsid w:val="00AB38FA"/>
    <w:rsid w:val="00AB4A47"/>
    <w:rsid w:val="00AB60B4"/>
    <w:rsid w:val="00AB6AF0"/>
    <w:rsid w:val="00AC04AD"/>
    <w:rsid w:val="00AC05C5"/>
    <w:rsid w:val="00AC0D4E"/>
    <w:rsid w:val="00AC22CD"/>
    <w:rsid w:val="00AC23EB"/>
    <w:rsid w:val="00AC5437"/>
    <w:rsid w:val="00AC54A3"/>
    <w:rsid w:val="00AC5978"/>
    <w:rsid w:val="00AC67B3"/>
    <w:rsid w:val="00AC6C7B"/>
    <w:rsid w:val="00AC75BF"/>
    <w:rsid w:val="00AC778B"/>
    <w:rsid w:val="00AD025E"/>
    <w:rsid w:val="00AD250D"/>
    <w:rsid w:val="00AD424F"/>
    <w:rsid w:val="00AD5EB3"/>
    <w:rsid w:val="00AD6243"/>
    <w:rsid w:val="00AD65D9"/>
    <w:rsid w:val="00AE1BEF"/>
    <w:rsid w:val="00AE2527"/>
    <w:rsid w:val="00AE3506"/>
    <w:rsid w:val="00AE35BC"/>
    <w:rsid w:val="00AE38EA"/>
    <w:rsid w:val="00AE5B69"/>
    <w:rsid w:val="00AE6BA3"/>
    <w:rsid w:val="00AF084D"/>
    <w:rsid w:val="00AF101E"/>
    <w:rsid w:val="00AF14C7"/>
    <w:rsid w:val="00AF1858"/>
    <w:rsid w:val="00AF31F3"/>
    <w:rsid w:val="00AF330B"/>
    <w:rsid w:val="00AF474C"/>
    <w:rsid w:val="00AF476A"/>
    <w:rsid w:val="00AF612C"/>
    <w:rsid w:val="00AF6838"/>
    <w:rsid w:val="00B00699"/>
    <w:rsid w:val="00B01289"/>
    <w:rsid w:val="00B013D2"/>
    <w:rsid w:val="00B032AD"/>
    <w:rsid w:val="00B04891"/>
    <w:rsid w:val="00B04B16"/>
    <w:rsid w:val="00B04ED2"/>
    <w:rsid w:val="00B05085"/>
    <w:rsid w:val="00B05175"/>
    <w:rsid w:val="00B0523E"/>
    <w:rsid w:val="00B06E1E"/>
    <w:rsid w:val="00B07515"/>
    <w:rsid w:val="00B077A6"/>
    <w:rsid w:val="00B07A29"/>
    <w:rsid w:val="00B07F5A"/>
    <w:rsid w:val="00B10556"/>
    <w:rsid w:val="00B10A8F"/>
    <w:rsid w:val="00B11294"/>
    <w:rsid w:val="00B11A27"/>
    <w:rsid w:val="00B11CE0"/>
    <w:rsid w:val="00B12485"/>
    <w:rsid w:val="00B12649"/>
    <w:rsid w:val="00B129A5"/>
    <w:rsid w:val="00B12C42"/>
    <w:rsid w:val="00B14935"/>
    <w:rsid w:val="00B159D4"/>
    <w:rsid w:val="00B17428"/>
    <w:rsid w:val="00B17BB3"/>
    <w:rsid w:val="00B204A0"/>
    <w:rsid w:val="00B20588"/>
    <w:rsid w:val="00B20B02"/>
    <w:rsid w:val="00B20FAE"/>
    <w:rsid w:val="00B230CC"/>
    <w:rsid w:val="00B2315B"/>
    <w:rsid w:val="00B23728"/>
    <w:rsid w:val="00B24659"/>
    <w:rsid w:val="00B247EE"/>
    <w:rsid w:val="00B2496D"/>
    <w:rsid w:val="00B25C62"/>
    <w:rsid w:val="00B26C78"/>
    <w:rsid w:val="00B27865"/>
    <w:rsid w:val="00B30CEB"/>
    <w:rsid w:val="00B31EEE"/>
    <w:rsid w:val="00B3204B"/>
    <w:rsid w:val="00B32EEA"/>
    <w:rsid w:val="00B33B5E"/>
    <w:rsid w:val="00B3461D"/>
    <w:rsid w:val="00B34C6D"/>
    <w:rsid w:val="00B357D5"/>
    <w:rsid w:val="00B41150"/>
    <w:rsid w:val="00B41226"/>
    <w:rsid w:val="00B4185E"/>
    <w:rsid w:val="00B424EF"/>
    <w:rsid w:val="00B439B1"/>
    <w:rsid w:val="00B43AD1"/>
    <w:rsid w:val="00B43BDE"/>
    <w:rsid w:val="00B442D9"/>
    <w:rsid w:val="00B44552"/>
    <w:rsid w:val="00B465AF"/>
    <w:rsid w:val="00B46857"/>
    <w:rsid w:val="00B4721E"/>
    <w:rsid w:val="00B47915"/>
    <w:rsid w:val="00B47B24"/>
    <w:rsid w:val="00B50583"/>
    <w:rsid w:val="00B507AF"/>
    <w:rsid w:val="00B52395"/>
    <w:rsid w:val="00B52700"/>
    <w:rsid w:val="00B53A55"/>
    <w:rsid w:val="00B54394"/>
    <w:rsid w:val="00B555D5"/>
    <w:rsid w:val="00B560C9"/>
    <w:rsid w:val="00B564F7"/>
    <w:rsid w:val="00B5650C"/>
    <w:rsid w:val="00B57D84"/>
    <w:rsid w:val="00B617D5"/>
    <w:rsid w:val="00B63281"/>
    <w:rsid w:val="00B667B5"/>
    <w:rsid w:val="00B71FF5"/>
    <w:rsid w:val="00B735D1"/>
    <w:rsid w:val="00B738B8"/>
    <w:rsid w:val="00B7406A"/>
    <w:rsid w:val="00B74A1B"/>
    <w:rsid w:val="00B74D30"/>
    <w:rsid w:val="00B7521B"/>
    <w:rsid w:val="00B75DF5"/>
    <w:rsid w:val="00B75F1C"/>
    <w:rsid w:val="00B77054"/>
    <w:rsid w:val="00B773C6"/>
    <w:rsid w:val="00B77D5F"/>
    <w:rsid w:val="00B77E0C"/>
    <w:rsid w:val="00B80012"/>
    <w:rsid w:val="00B804F6"/>
    <w:rsid w:val="00B825DE"/>
    <w:rsid w:val="00B831A7"/>
    <w:rsid w:val="00B83262"/>
    <w:rsid w:val="00B842A1"/>
    <w:rsid w:val="00B84B61"/>
    <w:rsid w:val="00B84E79"/>
    <w:rsid w:val="00B84FA0"/>
    <w:rsid w:val="00B85777"/>
    <w:rsid w:val="00B872FD"/>
    <w:rsid w:val="00B90985"/>
    <w:rsid w:val="00B9197C"/>
    <w:rsid w:val="00B91D17"/>
    <w:rsid w:val="00B91FAF"/>
    <w:rsid w:val="00B92047"/>
    <w:rsid w:val="00B92152"/>
    <w:rsid w:val="00B92A6F"/>
    <w:rsid w:val="00B941D1"/>
    <w:rsid w:val="00B94B6F"/>
    <w:rsid w:val="00B96ED9"/>
    <w:rsid w:val="00B97236"/>
    <w:rsid w:val="00B97974"/>
    <w:rsid w:val="00BA205F"/>
    <w:rsid w:val="00BA22DF"/>
    <w:rsid w:val="00BA31CA"/>
    <w:rsid w:val="00BA3225"/>
    <w:rsid w:val="00BA513E"/>
    <w:rsid w:val="00BA6A46"/>
    <w:rsid w:val="00BA768A"/>
    <w:rsid w:val="00BA7FB6"/>
    <w:rsid w:val="00BB0C30"/>
    <w:rsid w:val="00BB0E2A"/>
    <w:rsid w:val="00BB18BD"/>
    <w:rsid w:val="00BB235A"/>
    <w:rsid w:val="00BB24C6"/>
    <w:rsid w:val="00BB3D0F"/>
    <w:rsid w:val="00BB540B"/>
    <w:rsid w:val="00BB5719"/>
    <w:rsid w:val="00BB6B87"/>
    <w:rsid w:val="00BB6DA0"/>
    <w:rsid w:val="00BB7242"/>
    <w:rsid w:val="00BB7395"/>
    <w:rsid w:val="00BC0B7D"/>
    <w:rsid w:val="00BC14D5"/>
    <w:rsid w:val="00BC18A4"/>
    <w:rsid w:val="00BC1C85"/>
    <w:rsid w:val="00BC213E"/>
    <w:rsid w:val="00BC26F4"/>
    <w:rsid w:val="00BC2939"/>
    <w:rsid w:val="00BC47DC"/>
    <w:rsid w:val="00BC5AF0"/>
    <w:rsid w:val="00BC627E"/>
    <w:rsid w:val="00BC655A"/>
    <w:rsid w:val="00BD2C11"/>
    <w:rsid w:val="00BD3FBF"/>
    <w:rsid w:val="00BD45E1"/>
    <w:rsid w:val="00BD5A4F"/>
    <w:rsid w:val="00BD5B19"/>
    <w:rsid w:val="00BD5C8E"/>
    <w:rsid w:val="00BE0061"/>
    <w:rsid w:val="00BE1C5E"/>
    <w:rsid w:val="00BE1D25"/>
    <w:rsid w:val="00BE2C76"/>
    <w:rsid w:val="00BE4EA7"/>
    <w:rsid w:val="00BE6D13"/>
    <w:rsid w:val="00BE70F8"/>
    <w:rsid w:val="00BF0512"/>
    <w:rsid w:val="00BF0646"/>
    <w:rsid w:val="00BF15F1"/>
    <w:rsid w:val="00BF2D40"/>
    <w:rsid w:val="00BF31BB"/>
    <w:rsid w:val="00BF3677"/>
    <w:rsid w:val="00BF3832"/>
    <w:rsid w:val="00BF3A5D"/>
    <w:rsid w:val="00BF5197"/>
    <w:rsid w:val="00BF61C4"/>
    <w:rsid w:val="00BF6EDC"/>
    <w:rsid w:val="00BF6FC3"/>
    <w:rsid w:val="00BF7165"/>
    <w:rsid w:val="00C022E7"/>
    <w:rsid w:val="00C0255A"/>
    <w:rsid w:val="00C0261E"/>
    <w:rsid w:val="00C0295E"/>
    <w:rsid w:val="00C02F16"/>
    <w:rsid w:val="00C04A98"/>
    <w:rsid w:val="00C05374"/>
    <w:rsid w:val="00C05AD3"/>
    <w:rsid w:val="00C05DD9"/>
    <w:rsid w:val="00C06AF1"/>
    <w:rsid w:val="00C077B1"/>
    <w:rsid w:val="00C0792B"/>
    <w:rsid w:val="00C106DE"/>
    <w:rsid w:val="00C10BB6"/>
    <w:rsid w:val="00C10CB9"/>
    <w:rsid w:val="00C10E42"/>
    <w:rsid w:val="00C12130"/>
    <w:rsid w:val="00C131DA"/>
    <w:rsid w:val="00C1339B"/>
    <w:rsid w:val="00C156B3"/>
    <w:rsid w:val="00C15B2B"/>
    <w:rsid w:val="00C16403"/>
    <w:rsid w:val="00C16721"/>
    <w:rsid w:val="00C16D67"/>
    <w:rsid w:val="00C16D7B"/>
    <w:rsid w:val="00C16E57"/>
    <w:rsid w:val="00C17714"/>
    <w:rsid w:val="00C20A1D"/>
    <w:rsid w:val="00C21A8B"/>
    <w:rsid w:val="00C23A7B"/>
    <w:rsid w:val="00C26091"/>
    <w:rsid w:val="00C268BE"/>
    <w:rsid w:val="00C30067"/>
    <w:rsid w:val="00C321AE"/>
    <w:rsid w:val="00C33139"/>
    <w:rsid w:val="00C33438"/>
    <w:rsid w:val="00C33449"/>
    <w:rsid w:val="00C33591"/>
    <w:rsid w:val="00C35B5E"/>
    <w:rsid w:val="00C36762"/>
    <w:rsid w:val="00C379AA"/>
    <w:rsid w:val="00C42C5C"/>
    <w:rsid w:val="00C435C6"/>
    <w:rsid w:val="00C44B94"/>
    <w:rsid w:val="00C4618A"/>
    <w:rsid w:val="00C46B09"/>
    <w:rsid w:val="00C50230"/>
    <w:rsid w:val="00C50C72"/>
    <w:rsid w:val="00C5191D"/>
    <w:rsid w:val="00C51DDA"/>
    <w:rsid w:val="00C52082"/>
    <w:rsid w:val="00C52B06"/>
    <w:rsid w:val="00C52D51"/>
    <w:rsid w:val="00C5319D"/>
    <w:rsid w:val="00C53306"/>
    <w:rsid w:val="00C552A7"/>
    <w:rsid w:val="00C556FE"/>
    <w:rsid w:val="00C55CE5"/>
    <w:rsid w:val="00C55E0E"/>
    <w:rsid w:val="00C56D2A"/>
    <w:rsid w:val="00C577A9"/>
    <w:rsid w:val="00C57D87"/>
    <w:rsid w:val="00C601FC"/>
    <w:rsid w:val="00C62113"/>
    <w:rsid w:val="00C63D14"/>
    <w:rsid w:val="00C646F0"/>
    <w:rsid w:val="00C64EF4"/>
    <w:rsid w:val="00C653AA"/>
    <w:rsid w:val="00C662C7"/>
    <w:rsid w:val="00C66705"/>
    <w:rsid w:val="00C67B9A"/>
    <w:rsid w:val="00C70395"/>
    <w:rsid w:val="00C70723"/>
    <w:rsid w:val="00C72B7A"/>
    <w:rsid w:val="00C7358F"/>
    <w:rsid w:val="00C73D20"/>
    <w:rsid w:val="00C74CBB"/>
    <w:rsid w:val="00C76F8B"/>
    <w:rsid w:val="00C817E0"/>
    <w:rsid w:val="00C81ADE"/>
    <w:rsid w:val="00C82172"/>
    <w:rsid w:val="00C8288D"/>
    <w:rsid w:val="00C83113"/>
    <w:rsid w:val="00C839EE"/>
    <w:rsid w:val="00C83C9A"/>
    <w:rsid w:val="00C85296"/>
    <w:rsid w:val="00C8621C"/>
    <w:rsid w:val="00C87422"/>
    <w:rsid w:val="00C87BA4"/>
    <w:rsid w:val="00C91358"/>
    <w:rsid w:val="00C92E5B"/>
    <w:rsid w:val="00C934F6"/>
    <w:rsid w:val="00C93681"/>
    <w:rsid w:val="00C93E9D"/>
    <w:rsid w:val="00C93F54"/>
    <w:rsid w:val="00C945E5"/>
    <w:rsid w:val="00C946F2"/>
    <w:rsid w:val="00C97211"/>
    <w:rsid w:val="00C974A7"/>
    <w:rsid w:val="00C976DD"/>
    <w:rsid w:val="00C977EF"/>
    <w:rsid w:val="00C97CBE"/>
    <w:rsid w:val="00CA00BB"/>
    <w:rsid w:val="00CA058C"/>
    <w:rsid w:val="00CA0835"/>
    <w:rsid w:val="00CA083D"/>
    <w:rsid w:val="00CA0F5C"/>
    <w:rsid w:val="00CA1926"/>
    <w:rsid w:val="00CA32CC"/>
    <w:rsid w:val="00CA3C80"/>
    <w:rsid w:val="00CA43F8"/>
    <w:rsid w:val="00CA44A2"/>
    <w:rsid w:val="00CA6C01"/>
    <w:rsid w:val="00CA7F52"/>
    <w:rsid w:val="00CB164E"/>
    <w:rsid w:val="00CB18D1"/>
    <w:rsid w:val="00CB1DF8"/>
    <w:rsid w:val="00CB1FFA"/>
    <w:rsid w:val="00CB26D7"/>
    <w:rsid w:val="00CB296E"/>
    <w:rsid w:val="00CB4238"/>
    <w:rsid w:val="00CB6244"/>
    <w:rsid w:val="00CB6A72"/>
    <w:rsid w:val="00CB7C99"/>
    <w:rsid w:val="00CC08DE"/>
    <w:rsid w:val="00CC0F11"/>
    <w:rsid w:val="00CC1913"/>
    <w:rsid w:val="00CC1F6F"/>
    <w:rsid w:val="00CC54B9"/>
    <w:rsid w:val="00CC635F"/>
    <w:rsid w:val="00CC700A"/>
    <w:rsid w:val="00CC7271"/>
    <w:rsid w:val="00CC7925"/>
    <w:rsid w:val="00CC79A0"/>
    <w:rsid w:val="00CC79F5"/>
    <w:rsid w:val="00CD009A"/>
    <w:rsid w:val="00CD078C"/>
    <w:rsid w:val="00CD0B90"/>
    <w:rsid w:val="00CD2847"/>
    <w:rsid w:val="00CD342C"/>
    <w:rsid w:val="00CD4542"/>
    <w:rsid w:val="00CD58D7"/>
    <w:rsid w:val="00CD6203"/>
    <w:rsid w:val="00CD76F5"/>
    <w:rsid w:val="00CE0C44"/>
    <w:rsid w:val="00CE1465"/>
    <w:rsid w:val="00CE17EE"/>
    <w:rsid w:val="00CE1B01"/>
    <w:rsid w:val="00CE2BC1"/>
    <w:rsid w:val="00CE3170"/>
    <w:rsid w:val="00CE36B7"/>
    <w:rsid w:val="00CE3750"/>
    <w:rsid w:val="00CE3810"/>
    <w:rsid w:val="00CE5F56"/>
    <w:rsid w:val="00CE6262"/>
    <w:rsid w:val="00CE760C"/>
    <w:rsid w:val="00CE7D9F"/>
    <w:rsid w:val="00CE7E22"/>
    <w:rsid w:val="00CF0517"/>
    <w:rsid w:val="00CF1242"/>
    <w:rsid w:val="00CF1478"/>
    <w:rsid w:val="00CF1489"/>
    <w:rsid w:val="00CF1BC5"/>
    <w:rsid w:val="00CF1C34"/>
    <w:rsid w:val="00CF2509"/>
    <w:rsid w:val="00CF3A48"/>
    <w:rsid w:val="00CF4322"/>
    <w:rsid w:val="00CF67F2"/>
    <w:rsid w:val="00D00391"/>
    <w:rsid w:val="00D009EA"/>
    <w:rsid w:val="00D0211E"/>
    <w:rsid w:val="00D030AF"/>
    <w:rsid w:val="00D039ED"/>
    <w:rsid w:val="00D05752"/>
    <w:rsid w:val="00D06049"/>
    <w:rsid w:val="00D06101"/>
    <w:rsid w:val="00D064CD"/>
    <w:rsid w:val="00D06834"/>
    <w:rsid w:val="00D06A4E"/>
    <w:rsid w:val="00D06B0F"/>
    <w:rsid w:val="00D0718A"/>
    <w:rsid w:val="00D0791C"/>
    <w:rsid w:val="00D10991"/>
    <w:rsid w:val="00D11FC2"/>
    <w:rsid w:val="00D1212D"/>
    <w:rsid w:val="00D16146"/>
    <w:rsid w:val="00D175CD"/>
    <w:rsid w:val="00D206E2"/>
    <w:rsid w:val="00D20B0F"/>
    <w:rsid w:val="00D20E11"/>
    <w:rsid w:val="00D21E08"/>
    <w:rsid w:val="00D2277C"/>
    <w:rsid w:val="00D22B7C"/>
    <w:rsid w:val="00D22D01"/>
    <w:rsid w:val="00D22EAD"/>
    <w:rsid w:val="00D23402"/>
    <w:rsid w:val="00D24A91"/>
    <w:rsid w:val="00D254E5"/>
    <w:rsid w:val="00D258B5"/>
    <w:rsid w:val="00D262C7"/>
    <w:rsid w:val="00D26533"/>
    <w:rsid w:val="00D26BCF"/>
    <w:rsid w:val="00D27825"/>
    <w:rsid w:val="00D30750"/>
    <w:rsid w:val="00D30944"/>
    <w:rsid w:val="00D3124C"/>
    <w:rsid w:val="00D31C05"/>
    <w:rsid w:val="00D33575"/>
    <w:rsid w:val="00D3374B"/>
    <w:rsid w:val="00D346B8"/>
    <w:rsid w:val="00D3528B"/>
    <w:rsid w:val="00D3543A"/>
    <w:rsid w:val="00D36A63"/>
    <w:rsid w:val="00D37B23"/>
    <w:rsid w:val="00D4008C"/>
    <w:rsid w:val="00D40CA6"/>
    <w:rsid w:val="00D41AF3"/>
    <w:rsid w:val="00D43643"/>
    <w:rsid w:val="00D43F26"/>
    <w:rsid w:val="00D44099"/>
    <w:rsid w:val="00D457EB"/>
    <w:rsid w:val="00D45B7E"/>
    <w:rsid w:val="00D46CAB"/>
    <w:rsid w:val="00D47525"/>
    <w:rsid w:val="00D5033B"/>
    <w:rsid w:val="00D5189B"/>
    <w:rsid w:val="00D51C9B"/>
    <w:rsid w:val="00D520BE"/>
    <w:rsid w:val="00D52257"/>
    <w:rsid w:val="00D52649"/>
    <w:rsid w:val="00D536DE"/>
    <w:rsid w:val="00D5463A"/>
    <w:rsid w:val="00D570F5"/>
    <w:rsid w:val="00D573A2"/>
    <w:rsid w:val="00D57A88"/>
    <w:rsid w:val="00D607D5"/>
    <w:rsid w:val="00D60F73"/>
    <w:rsid w:val="00D60FB0"/>
    <w:rsid w:val="00D6136D"/>
    <w:rsid w:val="00D61B80"/>
    <w:rsid w:val="00D61CCA"/>
    <w:rsid w:val="00D622F4"/>
    <w:rsid w:val="00D626EA"/>
    <w:rsid w:val="00D6408C"/>
    <w:rsid w:val="00D65116"/>
    <w:rsid w:val="00D65AD5"/>
    <w:rsid w:val="00D65D58"/>
    <w:rsid w:val="00D67654"/>
    <w:rsid w:val="00D67A2E"/>
    <w:rsid w:val="00D67B6C"/>
    <w:rsid w:val="00D67E48"/>
    <w:rsid w:val="00D70993"/>
    <w:rsid w:val="00D70FA7"/>
    <w:rsid w:val="00D71AB2"/>
    <w:rsid w:val="00D72978"/>
    <w:rsid w:val="00D72A7D"/>
    <w:rsid w:val="00D754C1"/>
    <w:rsid w:val="00D759EB"/>
    <w:rsid w:val="00D77E61"/>
    <w:rsid w:val="00D8008B"/>
    <w:rsid w:val="00D8045E"/>
    <w:rsid w:val="00D8079C"/>
    <w:rsid w:val="00D83190"/>
    <w:rsid w:val="00D83334"/>
    <w:rsid w:val="00D840F9"/>
    <w:rsid w:val="00D8412F"/>
    <w:rsid w:val="00D843B1"/>
    <w:rsid w:val="00D86466"/>
    <w:rsid w:val="00D866DB"/>
    <w:rsid w:val="00D86CA9"/>
    <w:rsid w:val="00D905C4"/>
    <w:rsid w:val="00D90DA3"/>
    <w:rsid w:val="00D90EBB"/>
    <w:rsid w:val="00D915EF"/>
    <w:rsid w:val="00D91791"/>
    <w:rsid w:val="00D9322A"/>
    <w:rsid w:val="00D93B7B"/>
    <w:rsid w:val="00D93CA1"/>
    <w:rsid w:val="00D9411A"/>
    <w:rsid w:val="00D95414"/>
    <w:rsid w:val="00D95F82"/>
    <w:rsid w:val="00D9603B"/>
    <w:rsid w:val="00D969AC"/>
    <w:rsid w:val="00D96ECC"/>
    <w:rsid w:val="00DA1691"/>
    <w:rsid w:val="00DA1CBB"/>
    <w:rsid w:val="00DA3F1C"/>
    <w:rsid w:val="00DA45B4"/>
    <w:rsid w:val="00DA4818"/>
    <w:rsid w:val="00DA4E19"/>
    <w:rsid w:val="00DA564F"/>
    <w:rsid w:val="00DB02FF"/>
    <w:rsid w:val="00DB130D"/>
    <w:rsid w:val="00DB197C"/>
    <w:rsid w:val="00DB2BFC"/>
    <w:rsid w:val="00DB5541"/>
    <w:rsid w:val="00DB5844"/>
    <w:rsid w:val="00DB6376"/>
    <w:rsid w:val="00DB6604"/>
    <w:rsid w:val="00DB7031"/>
    <w:rsid w:val="00DB704A"/>
    <w:rsid w:val="00DB7609"/>
    <w:rsid w:val="00DB7A4E"/>
    <w:rsid w:val="00DB7AC9"/>
    <w:rsid w:val="00DB7DAA"/>
    <w:rsid w:val="00DC04CA"/>
    <w:rsid w:val="00DC0625"/>
    <w:rsid w:val="00DC09E0"/>
    <w:rsid w:val="00DC0CFA"/>
    <w:rsid w:val="00DC0F0E"/>
    <w:rsid w:val="00DC12F5"/>
    <w:rsid w:val="00DC2CCD"/>
    <w:rsid w:val="00DC3A91"/>
    <w:rsid w:val="00DC40A7"/>
    <w:rsid w:val="00DC6628"/>
    <w:rsid w:val="00DD0375"/>
    <w:rsid w:val="00DD0694"/>
    <w:rsid w:val="00DD0FA7"/>
    <w:rsid w:val="00DD4FF8"/>
    <w:rsid w:val="00DD5A4C"/>
    <w:rsid w:val="00DD5CD8"/>
    <w:rsid w:val="00DD78C8"/>
    <w:rsid w:val="00DE0432"/>
    <w:rsid w:val="00DE0A47"/>
    <w:rsid w:val="00DE0BC9"/>
    <w:rsid w:val="00DE1A01"/>
    <w:rsid w:val="00DE1A17"/>
    <w:rsid w:val="00DE2346"/>
    <w:rsid w:val="00DE23C3"/>
    <w:rsid w:val="00DE2800"/>
    <w:rsid w:val="00DE3977"/>
    <w:rsid w:val="00DE4506"/>
    <w:rsid w:val="00DE5059"/>
    <w:rsid w:val="00DE532C"/>
    <w:rsid w:val="00DE5586"/>
    <w:rsid w:val="00DE5B2D"/>
    <w:rsid w:val="00DE64BC"/>
    <w:rsid w:val="00DE6A01"/>
    <w:rsid w:val="00DE6D0B"/>
    <w:rsid w:val="00DE74F1"/>
    <w:rsid w:val="00DE77C5"/>
    <w:rsid w:val="00DE79AF"/>
    <w:rsid w:val="00DE7B21"/>
    <w:rsid w:val="00DE7BAB"/>
    <w:rsid w:val="00DF03F0"/>
    <w:rsid w:val="00DF102B"/>
    <w:rsid w:val="00DF1CA3"/>
    <w:rsid w:val="00DF277D"/>
    <w:rsid w:val="00DF2A8D"/>
    <w:rsid w:val="00DF2BA5"/>
    <w:rsid w:val="00DF2C2A"/>
    <w:rsid w:val="00DF2C88"/>
    <w:rsid w:val="00DF3986"/>
    <w:rsid w:val="00DF3A18"/>
    <w:rsid w:val="00DF44E0"/>
    <w:rsid w:val="00DF4D0A"/>
    <w:rsid w:val="00DF4EB8"/>
    <w:rsid w:val="00DF58EA"/>
    <w:rsid w:val="00E00209"/>
    <w:rsid w:val="00E0024C"/>
    <w:rsid w:val="00E0201E"/>
    <w:rsid w:val="00E0459C"/>
    <w:rsid w:val="00E04A70"/>
    <w:rsid w:val="00E04BD5"/>
    <w:rsid w:val="00E060E6"/>
    <w:rsid w:val="00E06F33"/>
    <w:rsid w:val="00E07931"/>
    <w:rsid w:val="00E104EB"/>
    <w:rsid w:val="00E10CD2"/>
    <w:rsid w:val="00E10F15"/>
    <w:rsid w:val="00E114B2"/>
    <w:rsid w:val="00E1257B"/>
    <w:rsid w:val="00E139EF"/>
    <w:rsid w:val="00E14517"/>
    <w:rsid w:val="00E161A5"/>
    <w:rsid w:val="00E17071"/>
    <w:rsid w:val="00E207BA"/>
    <w:rsid w:val="00E20B83"/>
    <w:rsid w:val="00E21837"/>
    <w:rsid w:val="00E21AC2"/>
    <w:rsid w:val="00E23EAB"/>
    <w:rsid w:val="00E24478"/>
    <w:rsid w:val="00E246E6"/>
    <w:rsid w:val="00E24F5F"/>
    <w:rsid w:val="00E24FD8"/>
    <w:rsid w:val="00E250D6"/>
    <w:rsid w:val="00E25474"/>
    <w:rsid w:val="00E26722"/>
    <w:rsid w:val="00E312CC"/>
    <w:rsid w:val="00E33C5B"/>
    <w:rsid w:val="00E357E1"/>
    <w:rsid w:val="00E3697B"/>
    <w:rsid w:val="00E41ED4"/>
    <w:rsid w:val="00E420CA"/>
    <w:rsid w:val="00E42625"/>
    <w:rsid w:val="00E42D2B"/>
    <w:rsid w:val="00E43950"/>
    <w:rsid w:val="00E43EED"/>
    <w:rsid w:val="00E4439F"/>
    <w:rsid w:val="00E453AB"/>
    <w:rsid w:val="00E45B7C"/>
    <w:rsid w:val="00E47B2E"/>
    <w:rsid w:val="00E50812"/>
    <w:rsid w:val="00E509A1"/>
    <w:rsid w:val="00E51EEB"/>
    <w:rsid w:val="00E5235E"/>
    <w:rsid w:val="00E52AD6"/>
    <w:rsid w:val="00E533D8"/>
    <w:rsid w:val="00E54C61"/>
    <w:rsid w:val="00E5557A"/>
    <w:rsid w:val="00E55D25"/>
    <w:rsid w:val="00E55FA3"/>
    <w:rsid w:val="00E56080"/>
    <w:rsid w:val="00E56272"/>
    <w:rsid w:val="00E57662"/>
    <w:rsid w:val="00E609DC"/>
    <w:rsid w:val="00E62164"/>
    <w:rsid w:val="00E623C0"/>
    <w:rsid w:val="00E63E4D"/>
    <w:rsid w:val="00E64F55"/>
    <w:rsid w:val="00E64F89"/>
    <w:rsid w:val="00E65B69"/>
    <w:rsid w:val="00E663DB"/>
    <w:rsid w:val="00E66AB9"/>
    <w:rsid w:val="00E66DC5"/>
    <w:rsid w:val="00E7002A"/>
    <w:rsid w:val="00E708A6"/>
    <w:rsid w:val="00E711F3"/>
    <w:rsid w:val="00E7187C"/>
    <w:rsid w:val="00E721FB"/>
    <w:rsid w:val="00E722D4"/>
    <w:rsid w:val="00E72E7A"/>
    <w:rsid w:val="00E738D8"/>
    <w:rsid w:val="00E73B48"/>
    <w:rsid w:val="00E7586B"/>
    <w:rsid w:val="00E75DA3"/>
    <w:rsid w:val="00E7622A"/>
    <w:rsid w:val="00E76605"/>
    <w:rsid w:val="00E767C5"/>
    <w:rsid w:val="00E80704"/>
    <w:rsid w:val="00E80B51"/>
    <w:rsid w:val="00E81586"/>
    <w:rsid w:val="00E8225A"/>
    <w:rsid w:val="00E8253C"/>
    <w:rsid w:val="00E83428"/>
    <w:rsid w:val="00E847CF"/>
    <w:rsid w:val="00E84EEA"/>
    <w:rsid w:val="00E8516E"/>
    <w:rsid w:val="00E857D3"/>
    <w:rsid w:val="00E8601A"/>
    <w:rsid w:val="00E866B5"/>
    <w:rsid w:val="00E8672B"/>
    <w:rsid w:val="00E86927"/>
    <w:rsid w:val="00E86AA5"/>
    <w:rsid w:val="00E86F8A"/>
    <w:rsid w:val="00E87A04"/>
    <w:rsid w:val="00E87E52"/>
    <w:rsid w:val="00E90CB1"/>
    <w:rsid w:val="00E91237"/>
    <w:rsid w:val="00E92BC8"/>
    <w:rsid w:val="00E932D1"/>
    <w:rsid w:val="00E9337E"/>
    <w:rsid w:val="00E94A81"/>
    <w:rsid w:val="00E94C43"/>
    <w:rsid w:val="00E94F40"/>
    <w:rsid w:val="00E964F0"/>
    <w:rsid w:val="00E974AA"/>
    <w:rsid w:val="00E97D48"/>
    <w:rsid w:val="00EA1537"/>
    <w:rsid w:val="00EA24F2"/>
    <w:rsid w:val="00EA2604"/>
    <w:rsid w:val="00EA637E"/>
    <w:rsid w:val="00EA68F4"/>
    <w:rsid w:val="00EA6F83"/>
    <w:rsid w:val="00EA7524"/>
    <w:rsid w:val="00EA78AF"/>
    <w:rsid w:val="00EA7A6E"/>
    <w:rsid w:val="00EA7C8F"/>
    <w:rsid w:val="00EB0047"/>
    <w:rsid w:val="00EB196E"/>
    <w:rsid w:val="00EB3A96"/>
    <w:rsid w:val="00EB40F9"/>
    <w:rsid w:val="00EB422B"/>
    <w:rsid w:val="00EB4678"/>
    <w:rsid w:val="00EB5329"/>
    <w:rsid w:val="00EB5D11"/>
    <w:rsid w:val="00EB6D6A"/>
    <w:rsid w:val="00EC05BE"/>
    <w:rsid w:val="00EC05F9"/>
    <w:rsid w:val="00EC06C9"/>
    <w:rsid w:val="00EC10D0"/>
    <w:rsid w:val="00EC2717"/>
    <w:rsid w:val="00EC4125"/>
    <w:rsid w:val="00EC42BD"/>
    <w:rsid w:val="00EC48F4"/>
    <w:rsid w:val="00EC5161"/>
    <w:rsid w:val="00EC5501"/>
    <w:rsid w:val="00EC567D"/>
    <w:rsid w:val="00EC598B"/>
    <w:rsid w:val="00EC699E"/>
    <w:rsid w:val="00EC70F4"/>
    <w:rsid w:val="00EC79BA"/>
    <w:rsid w:val="00ED04ED"/>
    <w:rsid w:val="00ED0CDA"/>
    <w:rsid w:val="00ED0CFE"/>
    <w:rsid w:val="00ED2037"/>
    <w:rsid w:val="00ED4D63"/>
    <w:rsid w:val="00ED52EE"/>
    <w:rsid w:val="00ED71A5"/>
    <w:rsid w:val="00EE025A"/>
    <w:rsid w:val="00EE0587"/>
    <w:rsid w:val="00EE2C11"/>
    <w:rsid w:val="00EE3F38"/>
    <w:rsid w:val="00EE4BE1"/>
    <w:rsid w:val="00EE6B55"/>
    <w:rsid w:val="00EE7007"/>
    <w:rsid w:val="00EE7610"/>
    <w:rsid w:val="00EF0702"/>
    <w:rsid w:val="00EF6584"/>
    <w:rsid w:val="00EF7201"/>
    <w:rsid w:val="00EF7D8B"/>
    <w:rsid w:val="00F01839"/>
    <w:rsid w:val="00F019B8"/>
    <w:rsid w:val="00F01B26"/>
    <w:rsid w:val="00F01C1B"/>
    <w:rsid w:val="00F02611"/>
    <w:rsid w:val="00F027E0"/>
    <w:rsid w:val="00F02E8C"/>
    <w:rsid w:val="00F04576"/>
    <w:rsid w:val="00F047B2"/>
    <w:rsid w:val="00F04E29"/>
    <w:rsid w:val="00F05B8E"/>
    <w:rsid w:val="00F06EAC"/>
    <w:rsid w:val="00F07752"/>
    <w:rsid w:val="00F10043"/>
    <w:rsid w:val="00F12B9C"/>
    <w:rsid w:val="00F12DA8"/>
    <w:rsid w:val="00F141EB"/>
    <w:rsid w:val="00F14CF4"/>
    <w:rsid w:val="00F14FE5"/>
    <w:rsid w:val="00F157FE"/>
    <w:rsid w:val="00F1666D"/>
    <w:rsid w:val="00F16858"/>
    <w:rsid w:val="00F1760D"/>
    <w:rsid w:val="00F2088F"/>
    <w:rsid w:val="00F20A09"/>
    <w:rsid w:val="00F20BE3"/>
    <w:rsid w:val="00F20FDB"/>
    <w:rsid w:val="00F214C0"/>
    <w:rsid w:val="00F216F4"/>
    <w:rsid w:val="00F22B26"/>
    <w:rsid w:val="00F22BAF"/>
    <w:rsid w:val="00F22F06"/>
    <w:rsid w:val="00F23827"/>
    <w:rsid w:val="00F244A5"/>
    <w:rsid w:val="00F244E2"/>
    <w:rsid w:val="00F24EA9"/>
    <w:rsid w:val="00F24FFA"/>
    <w:rsid w:val="00F25916"/>
    <w:rsid w:val="00F25FFB"/>
    <w:rsid w:val="00F26C3E"/>
    <w:rsid w:val="00F3026A"/>
    <w:rsid w:val="00F3189F"/>
    <w:rsid w:val="00F31C78"/>
    <w:rsid w:val="00F32382"/>
    <w:rsid w:val="00F334F5"/>
    <w:rsid w:val="00F34711"/>
    <w:rsid w:val="00F35225"/>
    <w:rsid w:val="00F369BD"/>
    <w:rsid w:val="00F37246"/>
    <w:rsid w:val="00F445B9"/>
    <w:rsid w:val="00F44C6D"/>
    <w:rsid w:val="00F4558E"/>
    <w:rsid w:val="00F461C9"/>
    <w:rsid w:val="00F468C4"/>
    <w:rsid w:val="00F47779"/>
    <w:rsid w:val="00F47843"/>
    <w:rsid w:val="00F5298E"/>
    <w:rsid w:val="00F53FFD"/>
    <w:rsid w:val="00F55D80"/>
    <w:rsid w:val="00F564B3"/>
    <w:rsid w:val="00F5724C"/>
    <w:rsid w:val="00F57253"/>
    <w:rsid w:val="00F60C79"/>
    <w:rsid w:val="00F61A81"/>
    <w:rsid w:val="00F61B0E"/>
    <w:rsid w:val="00F62CFC"/>
    <w:rsid w:val="00F63586"/>
    <w:rsid w:val="00F6385A"/>
    <w:rsid w:val="00F647E3"/>
    <w:rsid w:val="00F66373"/>
    <w:rsid w:val="00F70111"/>
    <w:rsid w:val="00F70112"/>
    <w:rsid w:val="00F70313"/>
    <w:rsid w:val="00F7033B"/>
    <w:rsid w:val="00F7043A"/>
    <w:rsid w:val="00F70DFD"/>
    <w:rsid w:val="00F71853"/>
    <w:rsid w:val="00F7192F"/>
    <w:rsid w:val="00F71993"/>
    <w:rsid w:val="00F72350"/>
    <w:rsid w:val="00F724FA"/>
    <w:rsid w:val="00F7263F"/>
    <w:rsid w:val="00F72E3E"/>
    <w:rsid w:val="00F73191"/>
    <w:rsid w:val="00F741D3"/>
    <w:rsid w:val="00F74241"/>
    <w:rsid w:val="00F742EB"/>
    <w:rsid w:val="00F761DF"/>
    <w:rsid w:val="00F76265"/>
    <w:rsid w:val="00F7662A"/>
    <w:rsid w:val="00F7798D"/>
    <w:rsid w:val="00F8046A"/>
    <w:rsid w:val="00F80775"/>
    <w:rsid w:val="00F81372"/>
    <w:rsid w:val="00F81669"/>
    <w:rsid w:val="00F82609"/>
    <w:rsid w:val="00F83AB8"/>
    <w:rsid w:val="00F84709"/>
    <w:rsid w:val="00F84729"/>
    <w:rsid w:val="00F8520E"/>
    <w:rsid w:val="00F85D92"/>
    <w:rsid w:val="00F86633"/>
    <w:rsid w:val="00F86E0E"/>
    <w:rsid w:val="00F87592"/>
    <w:rsid w:val="00F87C3A"/>
    <w:rsid w:val="00F9161C"/>
    <w:rsid w:val="00F916BC"/>
    <w:rsid w:val="00F93D66"/>
    <w:rsid w:val="00F94209"/>
    <w:rsid w:val="00F944D5"/>
    <w:rsid w:val="00F9505D"/>
    <w:rsid w:val="00F95CA3"/>
    <w:rsid w:val="00F9646A"/>
    <w:rsid w:val="00F96CD5"/>
    <w:rsid w:val="00F97765"/>
    <w:rsid w:val="00F97A6B"/>
    <w:rsid w:val="00FA04C9"/>
    <w:rsid w:val="00FA0621"/>
    <w:rsid w:val="00FA0EC3"/>
    <w:rsid w:val="00FA0F00"/>
    <w:rsid w:val="00FA1895"/>
    <w:rsid w:val="00FA2ED8"/>
    <w:rsid w:val="00FA3930"/>
    <w:rsid w:val="00FA3CAC"/>
    <w:rsid w:val="00FA40DA"/>
    <w:rsid w:val="00FA4303"/>
    <w:rsid w:val="00FA45FD"/>
    <w:rsid w:val="00FA503F"/>
    <w:rsid w:val="00FA5C1E"/>
    <w:rsid w:val="00FA688C"/>
    <w:rsid w:val="00FA6A63"/>
    <w:rsid w:val="00FA7F38"/>
    <w:rsid w:val="00FB0A85"/>
    <w:rsid w:val="00FB0C78"/>
    <w:rsid w:val="00FB0CF4"/>
    <w:rsid w:val="00FB149C"/>
    <w:rsid w:val="00FB1F0B"/>
    <w:rsid w:val="00FB21EF"/>
    <w:rsid w:val="00FB2603"/>
    <w:rsid w:val="00FB418E"/>
    <w:rsid w:val="00FB44E3"/>
    <w:rsid w:val="00FB6C87"/>
    <w:rsid w:val="00FC2749"/>
    <w:rsid w:val="00FC29B9"/>
    <w:rsid w:val="00FC3584"/>
    <w:rsid w:val="00FC42D4"/>
    <w:rsid w:val="00FC7358"/>
    <w:rsid w:val="00FC792F"/>
    <w:rsid w:val="00FD00AC"/>
    <w:rsid w:val="00FD02C1"/>
    <w:rsid w:val="00FD04A0"/>
    <w:rsid w:val="00FD13F4"/>
    <w:rsid w:val="00FD213F"/>
    <w:rsid w:val="00FD2967"/>
    <w:rsid w:val="00FD329C"/>
    <w:rsid w:val="00FD35D4"/>
    <w:rsid w:val="00FD48EB"/>
    <w:rsid w:val="00FD49A3"/>
    <w:rsid w:val="00FD4DCD"/>
    <w:rsid w:val="00FD52E5"/>
    <w:rsid w:val="00FD73F3"/>
    <w:rsid w:val="00FD78FD"/>
    <w:rsid w:val="00FE2851"/>
    <w:rsid w:val="00FE5267"/>
    <w:rsid w:val="00FE5D06"/>
    <w:rsid w:val="00FF17DB"/>
    <w:rsid w:val="00FF2924"/>
    <w:rsid w:val="00FF2C20"/>
    <w:rsid w:val="00FF2D52"/>
    <w:rsid w:val="00FF3A60"/>
    <w:rsid w:val="00FF3AB6"/>
    <w:rsid w:val="00FF3DC4"/>
    <w:rsid w:val="00FF3FC8"/>
    <w:rsid w:val="00FF40EA"/>
    <w:rsid w:val="00FF4288"/>
    <w:rsid w:val="00FF47DB"/>
    <w:rsid w:val="00FF4BB1"/>
    <w:rsid w:val="00FF5267"/>
    <w:rsid w:val="00FF5B3F"/>
    <w:rsid w:val="00FF6328"/>
    <w:rsid w:val="01C1B554"/>
    <w:rsid w:val="03178CD2"/>
    <w:rsid w:val="0806F648"/>
    <w:rsid w:val="09813AEE"/>
    <w:rsid w:val="0ABD2BE5"/>
    <w:rsid w:val="0C72E9DB"/>
    <w:rsid w:val="0C7C5829"/>
    <w:rsid w:val="0E6D8CAC"/>
    <w:rsid w:val="0E89C37B"/>
    <w:rsid w:val="0EF1E734"/>
    <w:rsid w:val="113A68D7"/>
    <w:rsid w:val="151B77DA"/>
    <w:rsid w:val="15CAFA07"/>
    <w:rsid w:val="17C4FF54"/>
    <w:rsid w:val="1D76E26D"/>
    <w:rsid w:val="22633422"/>
    <w:rsid w:val="25FE4E12"/>
    <w:rsid w:val="27C7BBAB"/>
    <w:rsid w:val="294ABBC1"/>
    <w:rsid w:val="2AA8C9A7"/>
    <w:rsid w:val="2EAFC90C"/>
    <w:rsid w:val="31A83DBE"/>
    <w:rsid w:val="371CA9AA"/>
    <w:rsid w:val="3A62E0D3"/>
    <w:rsid w:val="3AAF709F"/>
    <w:rsid w:val="3B567412"/>
    <w:rsid w:val="3CD1D1C0"/>
    <w:rsid w:val="3CD40B10"/>
    <w:rsid w:val="3CDBF03A"/>
    <w:rsid w:val="3D8BEB2E"/>
    <w:rsid w:val="3ECAFCF7"/>
    <w:rsid w:val="3FB46265"/>
    <w:rsid w:val="40D9F7DB"/>
    <w:rsid w:val="425F5C51"/>
    <w:rsid w:val="4335FFE0"/>
    <w:rsid w:val="433D25BE"/>
    <w:rsid w:val="4373B7C1"/>
    <w:rsid w:val="47E795C7"/>
    <w:rsid w:val="48908ABD"/>
    <w:rsid w:val="4A896C7B"/>
    <w:rsid w:val="4E74934E"/>
    <w:rsid w:val="50B1EC06"/>
    <w:rsid w:val="532F8FB8"/>
    <w:rsid w:val="53501AB1"/>
    <w:rsid w:val="55AB0BBC"/>
    <w:rsid w:val="58D386C8"/>
    <w:rsid w:val="594CC4E5"/>
    <w:rsid w:val="5C99BB4C"/>
    <w:rsid w:val="5DCBE714"/>
    <w:rsid w:val="5FE4C48E"/>
    <w:rsid w:val="601416FF"/>
    <w:rsid w:val="63282B63"/>
    <w:rsid w:val="64160E60"/>
    <w:rsid w:val="6418D522"/>
    <w:rsid w:val="64582EC7"/>
    <w:rsid w:val="69030F9C"/>
    <w:rsid w:val="7891C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12AFA8"/>
  <w15:docId w15:val="{C4608A36-EAFE-4166-8D3E-728E407B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7586B"/>
    <w:pPr>
      <w:spacing w:before="120" w:after="120" w:line="120" w:lineRule="atLeast"/>
      <w:jc w:val="both"/>
    </w:pPr>
    <w:rPr>
      <w:rFonts w:ascii="Arial" w:hAnsi="Arial"/>
      <w:kern w:val="10"/>
      <w:sz w:val="22"/>
      <w:szCs w:val="22"/>
      <w:lang w:val="en-US"/>
    </w:rPr>
  </w:style>
  <w:style w:type="paragraph" w:styleId="1">
    <w:name w:val="heading 1"/>
    <w:basedOn w:val="a"/>
    <w:next w:val="a"/>
    <w:qFormat/>
    <w:rsid w:val="00E42625"/>
    <w:pPr>
      <w:keepNext/>
      <w:keepLines/>
      <w:pageBreakBefore/>
      <w:numPr>
        <w:numId w:val="2"/>
      </w:numPr>
      <w:suppressAutoHyphens/>
      <w:outlineLvl w:val="0"/>
    </w:pPr>
    <w:rPr>
      <w:rFonts w:cs="Arial"/>
      <w:b/>
      <w:bCs/>
      <w:color w:val="35667C"/>
      <w:sz w:val="40"/>
      <w:szCs w:val="48"/>
    </w:rPr>
  </w:style>
  <w:style w:type="paragraph" w:styleId="2">
    <w:name w:val="heading 2"/>
    <w:basedOn w:val="a"/>
    <w:next w:val="a"/>
    <w:link w:val="20"/>
    <w:qFormat/>
    <w:rsid w:val="003B0178"/>
    <w:pPr>
      <w:keepNext/>
      <w:keepLines/>
      <w:numPr>
        <w:ilvl w:val="1"/>
        <w:numId w:val="2"/>
      </w:numPr>
      <w:suppressAutoHyphens/>
      <w:spacing w:before="360"/>
      <w:outlineLvl w:val="1"/>
    </w:pPr>
    <w:rPr>
      <w:rFonts w:cs="Arial"/>
      <w:b/>
      <w:bCs/>
      <w:iCs/>
      <w:color w:val="35667C"/>
      <w:sz w:val="28"/>
    </w:rPr>
  </w:style>
  <w:style w:type="paragraph" w:styleId="3">
    <w:name w:val="heading 3"/>
    <w:basedOn w:val="a"/>
    <w:next w:val="a"/>
    <w:link w:val="30"/>
    <w:qFormat/>
    <w:rsid w:val="006D47DB"/>
    <w:pPr>
      <w:keepNext/>
      <w:numPr>
        <w:ilvl w:val="2"/>
        <w:numId w:val="2"/>
      </w:numPr>
      <w:spacing w:before="360"/>
      <w:jc w:val="left"/>
      <w:outlineLvl w:val="2"/>
    </w:pPr>
    <w:rPr>
      <w:rFonts w:cs="Arial"/>
      <w:b/>
      <w:bCs/>
      <w:color w:val="35667C"/>
      <w:szCs w:val="26"/>
    </w:rPr>
  </w:style>
  <w:style w:type="paragraph" w:styleId="4">
    <w:name w:val="heading 4"/>
    <w:basedOn w:val="a"/>
    <w:next w:val="a"/>
    <w:link w:val="40"/>
    <w:qFormat/>
    <w:rsid w:val="003B0178"/>
    <w:pPr>
      <w:keepNext/>
      <w:keepLines/>
      <w:numPr>
        <w:ilvl w:val="3"/>
        <w:numId w:val="2"/>
      </w:numPr>
      <w:spacing w:before="360"/>
      <w:outlineLvl w:val="3"/>
    </w:pPr>
    <w:rPr>
      <w:rFonts w:asciiTheme="majorHAnsi" w:eastAsiaTheme="majorEastAsia" w:hAnsiTheme="majorHAnsi" w:cstheme="majorBidi"/>
      <w:b/>
      <w:iCs/>
      <w:color w:val="35667C"/>
    </w:rPr>
  </w:style>
  <w:style w:type="paragraph" w:styleId="5">
    <w:name w:val="heading 5"/>
    <w:basedOn w:val="a"/>
    <w:next w:val="a"/>
    <w:link w:val="50"/>
    <w:qFormat/>
    <w:rsid w:val="003B0178"/>
    <w:pPr>
      <w:keepNext/>
      <w:keepLines/>
      <w:numPr>
        <w:ilvl w:val="4"/>
        <w:numId w:val="2"/>
      </w:numPr>
      <w:spacing w:before="360"/>
      <w:outlineLvl w:val="4"/>
    </w:pPr>
    <w:rPr>
      <w:rFonts w:asciiTheme="majorHAnsi" w:eastAsiaTheme="majorEastAsia" w:hAnsiTheme="majorHAnsi" w:cstheme="majorBidi"/>
      <w:color w:val="35667C"/>
    </w:rPr>
  </w:style>
  <w:style w:type="paragraph" w:styleId="9">
    <w:name w:val="heading 9"/>
    <w:basedOn w:val="a"/>
    <w:next w:val="a"/>
    <w:link w:val="90"/>
    <w:semiHidden/>
    <w:rsid w:val="006A77E3"/>
    <w:pPr>
      <w:numPr>
        <w:ilvl w:val="8"/>
        <w:numId w:val="1"/>
      </w:numPr>
      <w:spacing w:before="240" w:after="60" w:line="360" w:lineRule="auto"/>
      <w:outlineLvl w:val="8"/>
    </w:pPr>
    <w:rPr>
      <w:rFonts w:ascii="Times New Roman" w:hAnsi="Times New Roman"/>
      <w:b/>
      <w:i/>
      <w:kern w:val="0"/>
      <w:sz w:val="1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basedOn w:val="a0"/>
    <w:link w:val="9"/>
    <w:semiHidden/>
    <w:rsid w:val="004576A8"/>
    <w:rPr>
      <w:b/>
      <w:i/>
      <w:sz w:val="18"/>
      <w:lang w:val="en-US"/>
    </w:rPr>
  </w:style>
  <w:style w:type="table" w:styleId="a3">
    <w:name w:val="Table Grid"/>
    <w:basedOn w:val="a1"/>
    <w:rsid w:val="00DD0FA7"/>
    <w:pPr>
      <w:spacing w:line="320" w:lineRule="atLeast"/>
      <w:ind w:left="57" w:right="57"/>
    </w:pPr>
    <w:rPr>
      <w:rFonts w:ascii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bottom w:w="28" w:type="dxa"/>
        <w:right w:w="0" w:type="dxa"/>
      </w:tblCellMar>
    </w:tblPr>
  </w:style>
  <w:style w:type="paragraph" w:customStyle="1" w:styleId="TabelleKopf">
    <w:name w:val="Tabelle_Kopf"/>
    <w:basedOn w:val="a"/>
    <w:qFormat/>
    <w:rsid w:val="00E42625"/>
    <w:pPr>
      <w:spacing w:after="0" w:line="280" w:lineRule="atLeast"/>
      <w:ind w:left="57" w:right="57"/>
    </w:pPr>
    <w:rPr>
      <w:b/>
      <w:color w:val="35667C"/>
    </w:rPr>
  </w:style>
  <w:style w:type="paragraph" w:customStyle="1" w:styleId="Headline">
    <w:name w:val="Headline"/>
    <w:basedOn w:val="a"/>
    <w:qFormat/>
    <w:rsid w:val="00E42625"/>
    <w:pPr>
      <w:spacing w:after="0" w:line="240" w:lineRule="atLeast"/>
    </w:pPr>
    <w:rPr>
      <w:b/>
      <w:color w:val="35667C"/>
      <w:sz w:val="48"/>
      <w:szCs w:val="48"/>
    </w:rPr>
  </w:style>
  <w:style w:type="paragraph" w:styleId="a4">
    <w:name w:val="header"/>
    <w:basedOn w:val="a"/>
    <w:semiHidden/>
    <w:rsid w:val="00DA4E19"/>
    <w:pPr>
      <w:tabs>
        <w:tab w:val="center" w:pos="4536"/>
        <w:tab w:val="right" w:pos="9072"/>
      </w:tabs>
      <w:spacing w:after="0" w:line="192" w:lineRule="atLeast"/>
    </w:pPr>
    <w:rPr>
      <w:sz w:val="16"/>
      <w:szCs w:val="16"/>
    </w:rPr>
  </w:style>
  <w:style w:type="paragraph" w:styleId="a5">
    <w:name w:val="footer"/>
    <w:basedOn w:val="a"/>
    <w:semiHidden/>
    <w:rsid w:val="00DA4E19"/>
    <w:pPr>
      <w:tabs>
        <w:tab w:val="center" w:pos="4536"/>
        <w:tab w:val="right" w:pos="9072"/>
      </w:tabs>
      <w:spacing w:after="0" w:line="192" w:lineRule="atLeast"/>
    </w:pPr>
    <w:rPr>
      <w:i/>
      <w:sz w:val="16"/>
      <w:szCs w:val="16"/>
    </w:rPr>
  </w:style>
  <w:style w:type="character" w:styleId="a6">
    <w:name w:val="page number"/>
    <w:basedOn w:val="a0"/>
    <w:semiHidden/>
    <w:rsid w:val="00B47915"/>
  </w:style>
  <w:style w:type="paragraph" w:styleId="a7">
    <w:name w:val="Balloon Text"/>
    <w:basedOn w:val="a"/>
    <w:link w:val="a8"/>
    <w:semiHidden/>
    <w:unhideWhenUsed/>
    <w:rsid w:val="00800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semiHidden/>
    <w:rsid w:val="00113E24"/>
    <w:rPr>
      <w:rFonts w:ascii="Tahoma" w:hAnsi="Tahoma" w:cs="Tahoma"/>
      <w:kern w:val="1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E42625"/>
    <w:pPr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93E40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qFormat/>
    <w:rsid w:val="00E42625"/>
    <w:pPr>
      <w:tabs>
        <w:tab w:val="right" w:leader="dot" w:pos="9060"/>
      </w:tabs>
      <w:spacing w:after="100"/>
    </w:pPr>
    <w:rPr>
      <w:b/>
      <w:noProof/>
    </w:rPr>
  </w:style>
  <w:style w:type="paragraph" w:styleId="TOC2">
    <w:name w:val="toc 2"/>
    <w:basedOn w:val="a"/>
    <w:next w:val="a"/>
    <w:autoRedefine/>
    <w:uiPriority w:val="39"/>
    <w:qFormat/>
    <w:rsid w:val="008007B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42625"/>
    <w:rPr>
      <w:color w:val="004666" w:themeColor="hyperlink"/>
      <w:u w:val="single"/>
      <w:lang w:val="en-US"/>
    </w:rPr>
  </w:style>
  <w:style w:type="paragraph" w:styleId="aa">
    <w:name w:val="List Paragraph"/>
    <w:basedOn w:val="a"/>
    <w:link w:val="ab"/>
    <w:uiPriority w:val="34"/>
    <w:unhideWhenUsed/>
    <w:qFormat/>
    <w:rsid w:val="001363ED"/>
    <w:pPr>
      <w:ind w:left="720"/>
      <w:contextualSpacing/>
    </w:pPr>
  </w:style>
  <w:style w:type="character" w:customStyle="1" w:styleId="ab">
    <w:name w:val="列表段落 字符"/>
    <w:link w:val="aa"/>
    <w:uiPriority w:val="34"/>
    <w:rsid w:val="00113E24"/>
    <w:rPr>
      <w:rFonts w:ascii="Arial" w:hAnsi="Arial"/>
      <w:kern w:val="1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966B79"/>
    <w:pPr>
      <w:spacing w:after="100" w:line="276" w:lineRule="auto"/>
      <w:ind w:left="440"/>
    </w:pPr>
    <w:rPr>
      <w:rFonts w:asciiTheme="minorHAnsi" w:eastAsiaTheme="minorEastAsia" w:hAnsiTheme="minorHAnsi" w:cstheme="minorBidi"/>
      <w:kern w:val="0"/>
    </w:rPr>
  </w:style>
  <w:style w:type="paragraph" w:customStyle="1" w:styleId="HinweisHeadline">
    <w:name w:val="Hinweis_Headline"/>
    <w:basedOn w:val="a"/>
    <w:link w:val="HinweisHeadlineZchn"/>
    <w:autoRedefine/>
    <w:qFormat/>
    <w:rsid w:val="00863924"/>
    <w:pPr>
      <w:spacing w:before="240"/>
      <w:ind w:left="57" w:right="57"/>
    </w:pPr>
    <w:rPr>
      <w:rFonts w:cs="Arial"/>
      <w:b/>
      <w:i/>
      <w:color w:val="35667C"/>
    </w:rPr>
  </w:style>
  <w:style w:type="character" w:customStyle="1" w:styleId="HinweisHeadlineZchn">
    <w:name w:val="Hinweis_Headline Zchn"/>
    <w:basedOn w:val="a0"/>
    <w:link w:val="HinweisHeadline"/>
    <w:rsid w:val="00863924"/>
    <w:rPr>
      <w:rFonts w:ascii="Arial" w:hAnsi="Arial" w:cs="Arial"/>
      <w:b/>
      <w:i/>
      <w:color w:val="35667C"/>
      <w:kern w:val="10"/>
      <w:sz w:val="22"/>
      <w:szCs w:val="22"/>
      <w:lang w:val="en-US"/>
    </w:rPr>
  </w:style>
  <w:style w:type="paragraph" w:customStyle="1" w:styleId="Beispiel">
    <w:name w:val="Beispiel"/>
    <w:basedOn w:val="a"/>
    <w:link w:val="BeispielZchn"/>
    <w:qFormat/>
    <w:rsid w:val="00E42625"/>
    <w:rPr>
      <w:i/>
      <w:color w:val="A8ADB3"/>
    </w:rPr>
  </w:style>
  <w:style w:type="character" w:customStyle="1" w:styleId="BeispielZchn">
    <w:name w:val="Beispiel Zchn"/>
    <w:basedOn w:val="a0"/>
    <w:link w:val="Beispiel"/>
    <w:rsid w:val="00E42625"/>
    <w:rPr>
      <w:rFonts w:ascii="Arial" w:hAnsi="Arial"/>
      <w:i/>
      <w:color w:val="A8ADB3"/>
      <w:kern w:val="10"/>
      <w:sz w:val="22"/>
      <w:szCs w:val="22"/>
      <w:lang w:val="en-US"/>
    </w:rPr>
  </w:style>
  <w:style w:type="paragraph" w:styleId="ac">
    <w:name w:val="caption"/>
    <w:basedOn w:val="a"/>
    <w:next w:val="a"/>
    <w:link w:val="ad"/>
    <w:unhideWhenUsed/>
    <w:qFormat/>
    <w:rsid w:val="00E42625"/>
    <w:pPr>
      <w:spacing w:after="200" w:line="240" w:lineRule="auto"/>
    </w:pPr>
    <w:rPr>
      <w:b/>
      <w:bCs/>
      <w:color w:val="4C5356" w:themeColor="accent1"/>
      <w:sz w:val="18"/>
      <w:szCs w:val="18"/>
    </w:rPr>
  </w:style>
  <w:style w:type="paragraph" w:styleId="ae">
    <w:name w:val="table of figures"/>
    <w:basedOn w:val="a"/>
    <w:next w:val="a"/>
    <w:uiPriority w:val="99"/>
    <w:rsid w:val="00E42625"/>
    <w:pPr>
      <w:spacing w:after="0"/>
    </w:pPr>
  </w:style>
  <w:style w:type="paragraph" w:styleId="af">
    <w:name w:val="Normal Indent"/>
    <w:basedOn w:val="a"/>
    <w:semiHidden/>
    <w:unhideWhenUsed/>
    <w:rsid w:val="00B013D2"/>
    <w:pPr>
      <w:ind w:left="708"/>
    </w:pPr>
  </w:style>
  <w:style w:type="paragraph" w:customStyle="1" w:styleId="Abbildung">
    <w:name w:val="Abbildung"/>
    <w:basedOn w:val="a"/>
    <w:next w:val="a"/>
    <w:unhideWhenUsed/>
    <w:rsid w:val="00E42625"/>
    <w:pPr>
      <w:spacing w:after="0" w:line="240" w:lineRule="auto"/>
      <w:jc w:val="left"/>
    </w:pPr>
    <w:rPr>
      <w:rFonts w:ascii="Porsche News Gothic" w:hAnsi="Porsche News Gothic"/>
      <w:kern w:val="0"/>
      <w:sz w:val="20"/>
      <w:szCs w:val="20"/>
    </w:rPr>
  </w:style>
  <w:style w:type="character" w:styleId="af0">
    <w:name w:val="Strong"/>
    <w:basedOn w:val="a0"/>
    <w:uiPriority w:val="22"/>
    <w:semiHidden/>
    <w:unhideWhenUsed/>
    <w:qFormat/>
    <w:rsid w:val="00895125"/>
    <w:rPr>
      <w:b/>
      <w:bCs/>
    </w:rPr>
  </w:style>
  <w:style w:type="paragraph" w:styleId="af1">
    <w:name w:val="Normal (Web)"/>
    <w:basedOn w:val="a"/>
    <w:uiPriority w:val="99"/>
    <w:unhideWhenUsed/>
    <w:rsid w:val="00E42625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  <w:szCs w:val="24"/>
    </w:rPr>
  </w:style>
  <w:style w:type="paragraph" w:customStyle="1" w:styleId="Hinweistext">
    <w:name w:val="Hinweistext"/>
    <w:basedOn w:val="a"/>
    <w:link w:val="HinweistextZchn"/>
    <w:qFormat/>
    <w:rsid w:val="00E42625"/>
    <w:rPr>
      <w:i/>
      <w:color w:val="80B0C8"/>
    </w:rPr>
  </w:style>
  <w:style w:type="character" w:customStyle="1" w:styleId="HinweistextZchn">
    <w:name w:val="Hinweistext Zchn"/>
    <w:basedOn w:val="a0"/>
    <w:link w:val="Hinweistext"/>
    <w:rsid w:val="00E42625"/>
    <w:rPr>
      <w:rFonts w:ascii="Arial" w:hAnsi="Arial"/>
      <w:i/>
      <w:color w:val="80B0C8"/>
      <w:kern w:val="10"/>
      <w:sz w:val="22"/>
      <w:szCs w:val="22"/>
      <w:lang w:val="en-US"/>
    </w:rPr>
  </w:style>
  <w:style w:type="paragraph" w:styleId="af2">
    <w:name w:val="footnote text"/>
    <w:basedOn w:val="a5"/>
    <w:link w:val="af3"/>
    <w:rsid w:val="008222F2"/>
    <w:pPr>
      <w:spacing w:line="240" w:lineRule="auto"/>
    </w:pPr>
    <w:rPr>
      <w:i w:val="0"/>
      <w:color w:val="35667C"/>
    </w:rPr>
  </w:style>
  <w:style w:type="character" w:customStyle="1" w:styleId="af3">
    <w:name w:val="脚注文本 字符"/>
    <w:basedOn w:val="a0"/>
    <w:link w:val="af2"/>
    <w:rsid w:val="008222F2"/>
    <w:rPr>
      <w:rFonts w:ascii="Arial" w:hAnsi="Arial"/>
      <w:color w:val="35667C"/>
      <w:kern w:val="10"/>
      <w:sz w:val="16"/>
      <w:szCs w:val="16"/>
      <w:lang w:val="en-US"/>
    </w:rPr>
  </w:style>
  <w:style w:type="character" w:styleId="af4">
    <w:name w:val="Placeholder Text"/>
    <w:basedOn w:val="a0"/>
    <w:uiPriority w:val="99"/>
    <w:semiHidden/>
    <w:rsid w:val="0059184A"/>
    <w:rPr>
      <w:color w:val="808080"/>
    </w:rPr>
  </w:style>
  <w:style w:type="paragraph" w:customStyle="1" w:styleId="MetadatenHeadline">
    <w:name w:val="Metadaten_Headline"/>
    <w:qFormat/>
    <w:rsid w:val="00E42625"/>
    <w:pPr>
      <w:spacing w:before="120" w:after="120" w:line="120" w:lineRule="atLeast"/>
      <w:jc w:val="both"/>
    </w:pPr>
    <w:rPr>
      <w:rFonts w:ascii="Arial" w:hAnsi="Arial" w:cs="Arial"/>
      <w:b/>
      <w:color w:val="35667C"/>
      <w:kern w:val="10"/>
      <w:sz w:val="22"/>
      <w:szCs w:val="22"/>
      <w:lang w:val="en-US"/>
    </w:rPr>
  </w:style>
  <w:style w:type="character" w:customStyle="1" w:styleId="50">
    <w:name w:val="标题 5 字符"/>
    <w:basedOn w:val="a0"/>
    <w:link w:val="5"/>
    <w:rsid w:val="003B0178"/>
    <w:rPr>
      <w:rFonts w:asciiTheme="majorHAnsi" w:eastAsiaTheme="majorEastAsia" w:hAnsiTheme="majorHAnsi" w:cstheme="majorBidi"/>
      <w:color w:val="35667C"/>
      <w:kern w:val="10"/>
      <w:sz w:val="22"/>
      <w:szCs w:val="22"/>
      <w:lang w:val="en-US"/>
    </w:rPr>
  </w:style>
  <w:style w:type="character" w:customStyle="1" w:styleId="40">
    <w:name w:val="标题 4 字符"/>
    <w:basedOn w:val="a0"/>
    <w:link w:val="4"/>
    <w:rsid w:val="003B0178"/>
    <w:rPr>
      <w:rFonts w:asciiTheme="majorHAnsi" w:eastAsiaTheme="majorEastAsia" w:hAnsiTheme="majorHAnsi" w:cstheme="majorBidi"/>
      <w:b/>
      <w:iCs/>
      <w:color w:val="35667C"/>
      <w:kern w:val="10"/>
      <w:sz w:val="22"/>
      <w:szCs w:val="22"/>
      <w:lang w:val="en-US"/>
    </w:rPr>
  </w:style>
  <w:style w:type="character" w:customStyle="1" w:styleId="ad">
    <w:name w:val="题注 字符"/>
    <w:link w:val="ac"/>
    <w:locked/>
    <w:rsid w:val="00FD52E5"/>
    <w:rPr>
      <w:rFonts w:ascii="Arial" w:hAnsi="Arial"/>
      <w:b/>
      <w:bCs/>
      <w:color w:val="4C5356" w:themeColor="accent1"/>
      <w:kern w:val="10"/>
      <w:sz w:val="18"/>
      <w:szCs w:val="18"/>
      <w:lang w:val="en-US"/>
    </w:rPr>
  </w:style>
  <w:style w:type="character" w:customStyle="1" w:styleId="20">
    <w:name w:val="标题 2 字符"/>
    <w:basedOn w:val="a0"/>
    <w:link w:val="2"/>
    <w:rsid w:val="000F2605"/>
    <w:rPr>
      <w:rFonts w:ascii="Arial" w:hAnsi="Arial" w:cs="Arial"/>
      <w:b/>
      <w:bCs/>
      <w:iCs/>
      <w:color w:val="35667C"/>
      <w:kern w:val="10"/>
      <w:sz w:val="28"/>
      <w:szCs w:val="22"/>
      <w:lang w:val="en-US"/>
    </w:rPr>
  </w:style>
  <w:style w:type="character" w:customStyle="1" w:styleId="l0s521">
    <w:name w:val="l0s521"/>
    <w:basedOn w:val="a0"/>
    <w:rsid w:val="001A1183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8706C5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8706C5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table" w:styleId="10">
    <w:name w:val="Grid Table 1 Light"/>
    <w:basedOn w:val="a1"/>
    <w:uiPriority w:val="46"/>
    <w:rsid w:val="00A6346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5">
    <w:name w:val="annotation reference"/>
    <w:basedOn w:val="a0"/>
    <w:semiHidden/>
    <w:unhideWhenUsed/>
    <w:rsid w:val="00DE74F1"/>
    <w:rPr>
      <w:sz w:val="16"/>
      <w:szCs w:val="16"/>
    </w:rPr>
  </w:style>
  <w:style w:type="paragraph" w:styleId="af6">
    <w:name w:val="annotation text"/>
    <w:basedOn w:val="a"/>
    <w:link w:val="af7"/>
    <w:unhideWhenUsed/>
    <w:rsid w:val="00DE74F1"/>
    <w:pPr>
      <w:spacing w:line="240" w:lineRule="auto"/>
    </w:pPr>
    <w:rPr>
      <w:sz w:val="20"/>
      <w:szCs w:val="20"/>
    </w:rPr>
  </w:style>
  <w:style w:type="character" w:customStyle="1" w:styleId="af7">
    <w:name w:val="批注文字 字符"/>
    <w:basedOn w:val="a0"/>
    <w:link w:val="af6"/>
    <w:rsid w:val="00DE74F1"/>
    <w:rPr>
      <w:rFonts w:ascii="Arial" w:hAnsi="Arial"/>
      <w:kern w:val="10"/>
      <w:lang w:val="en-US"/>
    </w:rPr>
  </w:style>
  <w:style w:type="paragraph" w:styleId="af8">
    <w:name w:val="annotation subject"/>
    <w:basedOn w:val="af6"/>
    <w:next w:val="af6"/>
    <w:link w:val="af9"/>
    <w:semiHidden/>
    <w:unhideWhenUsed/>
    <w:rsid w:val="00DE74F1"/>
    <w:rPr>
      <w:b/>
      <w:bCs/>
    </w:rPr>
  </w:style>
  <w:style w:type="character" w:customStyle="1" w:styleId="af9">
    <w:name w:val="批注主题 字符"/>
    <w:basedOn w:val="af7"/>
    <w:link w:val="af8"/>
    <w:semiHidden/>
    <w:rsid w:val="00DE74F1"/>
    <w:rPr>
      <w:rFonts w:ascii="Arial" w:hAnsi="Arial"/>
      <w:b/>
      <w:bCs/>
      <w:kern w:val="10"/>
      <w:lang w:val="en-US"/>
    </w:rPr>
  </w:style>
  <w:style w:type="paragraph" w:styleId="afa">
    <w:name w:val="Revision"/>
    <w:hidden/>
    <w:uiPriority w:val="99"/>
    <w:semiHidden/>
    <w:rsid w:val="000537A6"/>
    <w:rPr>
      <w:rFonts w:ascii="Arial" w:hAnsi="Arial"/>
      <w:kern w:val="10"/>
      <w:sz w:val="22"/>
      <w:szCs w:val="22"/>
      <w:lang w:val="en-US"/>
    </w:rPr>
  </w:style>
  <w:style w:type="table" w:styleId="4-6">
    <w:name w:val="Grid Table 4 Accent 6"/>
    <w:basedOn w:val="a1"/>
    <w:uiPriority w:val="49"/>
    <w:rsid w:val="00FA5C1E"/>
    <w:tblPr>
      <w:tblStyleRowBandSize w:val="1"/>
      <w:tblStyleColBandSize w:val="1"/>
      <w:tblInd w:w="0" w:type="nil"/>
      <w:tblBorders>
        <w:top w:val="single" w:sz="4" w:space="0" w:color="B2CFDE" w:themeColor="accent6" w:themeTint="99"/>
        <w:left w:val="single" w:sz="4" w:space="0" w:color="B2CFDE" w:themeColor="accent6" w:themeTint="99"/>
        <w:bottom w:val="single" w:sz="4" w:space="0" w:color="B2CFDE" w:themeColor="accent6" w:themeTint="99"/>
        <w:right w:val="single" w:sz="4" w:space="0" w:color="B2CFDE" w:themeColor="accent6" w:themeTint="99"/>
        <w:insideH w:val="single" w:sz="4" w:space="0" w:color="B2CFDE" w:themeColor="accent6" w:themeTint="99"/>
        <w:insideV w:val="single" w:sz="4" w:space="0" w:color="B2CFDE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0C8" w:themeColor="accent6"/>
          <w:left w:val="single" w:sz="4" w:space="0" w:color="80B0C8" w:themeColor="accent6"/>
          <w:bottom w:val="single" w:sz="4" w:space="0" w:color="80B0C8" w:themeColor="accent6"/>
          <w:right w:val="single" w:sz="4" w:space="0" w:color="80B0C8" w:themeColor="accent6"/>
          <w:insideH w:val="nil"/>
          <w:insideV w:val="nil"/>
        </w:tcBorders>
        <w:shd w:val="clear" w:color="auto" w:fill="80B0C8" w:themeFill="accent6"/>
      </w:tcPr>
    </w:tblStylePr>
    <w:tblStylePr w:type="lastRow">
      <w:rPr>
        <w:b/>
        <w:bCs/>
      </w:rPr>
      <w:tblPr/>
      <w:tcPr>
        <w:tcBorders>
          <w:top w:val="double" w:sz="4" w:space="0" w:color="80B0C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F4" w:themeFill="accent6" w:themeFillTint="33"/>
      </w:tcPr>
    </w:tblStylePr>
    <w:tblStylePr w:type="band1Horz">
      <w:tblPr/>
      <w:tcPr>
        <w:shd w:val="clear" w:color="auto" w:fill="E5EFF4" w:themeFill="accent6" w:themeFillTint="33"/>
      </w:tcPr>
    </w:tblStylePr>
  </w:style>
  <w:style w:type="character" w:customStyle="1" w:styleId="ui-provider">
    <w:name w:val="ui-provider"/>
    <w:basedOn w:val="a0"/>
    <w:rsid w:val="00E722D4"/>
  </w:style>
  <w:style w:type="character" w:customStyle="1" w:styleId="Normal1Char">
    <w:name w:val="Normal 1 Char"/>
    <w:basedOn w:val="a0"/>
    <w:link w:val="Normal1"/>
    <w:locked/>
    <w:rsid w:val="00937510"/>
  </w:style>
  <w:style w:type="paragraph" w:customStyle="1" w:styleId="Normal1">
    <w:name w:val="Normal 1"/>
    <w:basedOn w:val="aa"/>
    <w:link w:val="Normal1Char"/>
    <w:qFormat/>
    <w:rsid w:val="00937510"/>
    <w:pPr>
      <w:spacing w:before="0" w:after="0" w:line="240" w:lineRule="auto"/>
      <w:jc w:val="left"/>
    </w:pPr>
    <w:rPr>
      <w:rFonts w:ascii="Times New Roman" w:hAnsi="Times New Roman"/>
      <w:kern w:val="0"/>
      <w:sz w:val="20"/>
      <w:szCs w:val="20"/>
      <w:lang w:val="de-DE"/>
    </w:rPr>
  </w:style>
  <w:style w:type="character" w:customStyle="1" w:styleId="30">
    <w:name w:val="标题 3 字符"/>
    <w:basedOn w:val="a0"/>
    <w:link w:val="3"/>
    <w:rsid w:val="00927962"/>
    <w:rPr>
      <w:rFonts w:ascii="Arial" w:hAnsi="Arial" w:cs="Arial"/>
      <w:b/>
      <w:bCs/>
      <w:color w:val="35667C"/>
      <w:kern w:val="10"/>
      <w:sz w:val="22"/>
      <w:szCs w:val="26"/>
      <w:lang w:val="en-US"/>
    </w:rPr>
  </w:style>
  <w:style w:type="paragraph" w:customStyle="1" w:styleId="Normal3">
    <w:name w:val="Normal 3"/>
    <w:basedOn w:val="aa"/>
    <w:link w:val="Normal3Char"/>
    <w:qFormat/>
    <w:rsid w:val="00AC54A3"/>
    <w:pPr>
      <w:spacing w:before="0" w:after="0" w:line="240" w:lineRule="auto"/>
      <w:ind w:left="1440"/>
      <w:jc w:val="left"/>
    </w:pPr>
    <w:rPr>
      <w:rFonts w:asciiTheme="minorHAnsi" w:eastAsiaTheme="minorEastAsia" w:hAnsiTheme="minorHAnsi" w:cstheme="minorBidi"/>
      <w:kern w:val="2"/>
      <w:lang w:eastAsia="zh-CN"/>
    </w:rPr>
  </w:style>
  <w:style w:type="character" w:customStyle="1" w:styleId="Normal3Char">
    <w:name w:val="Normal 3 Char"/>
    <w:basedOn w:val="a0"/>
    <w:link w:val="Normal3"/>
    <w:rsid w:val="00AC54A3"/>
    <w:rPr>
      <w:rFonts w:asciiTheme="minorHAnsi" w:eastAsiaTheme="minorEastAsia" w:hAnsiTheme="minorHAnsi" w:cstheme="minorBidi"/>
      <w:kern w:val="2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8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812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62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900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2169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422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302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2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79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0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7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45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1238">
          <w:marLeft w:val="90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3115">
          <w:marLeft w:val="90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892">
          <w:marLeft w:val="90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116">
          <w:marLeft w:val="90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0595">
          <w:marLeft w:val="54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7564">
          <w:marLeft w:val="54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348">
          <w:marLeft w:val="54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9834">
          <w:marLeft w:val="54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60859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UETOZ\AppData\LocalLow\eRoom\eRoom%20Client\V7\EditingFiles\IT-PEP_Wordvorlage_V1.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9B53AF07C564EA089426144DBE409D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D8753E-FEFA-44AF-A05E-2C85B4D1DDA0}"/>
      </w:docPartPr>
      <w:docPartBody>
        <w:p w:rsidR="00731B9D" w:rsidRDefault="00100F54">
          <w:r w:rsidRPr="004D10D9">
            <w:rPr>
              <w:rStyle w:val="a3"/>
            </w:rPr>
            <w:t>[Project Name]</w:t>
          </w:r>
        </w:p>
      </w:docPartBody>
    </w:docPart>
    <w:docPart>
      <w:docPartPr>
        <w:name w:val="5CEB2975954241AE9B429C307AB7811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62FEDA-494C-4FFA-A856-E39555F571B5}"/>
      </w:docPartPr>
      <w:docPartBody>
        <w:p w:rsidR="002B797E" w:rsidRDefault="00160528">
          <w:r w:rsidRPr="000F1FC1">
            <w:rPr>
              <w:rStyle w:val="a3"/>
            </w:rPr>
            <w:t>[Document 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rsche News Gothic">
    <w:panose1 w:val="020B0604020202020204"/>
    <w:charset w:val="00"/>
    <w:family w:val="auto"/>
    <w:pitch w:val="variable"/>
    <w:sig w:usb0="8000002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0F54"/>
    <w:rsid w:val="000366D2"/>
    <w:rsid w:val="00057B1A"/>
    <w:rsid w:val="0006217C"/>
    <w:rsid w:val="000669D9"/>
    <w:rsid w:val="00072D79"/>
    <w:rsid w:val="00097A99"/>
    <w:rsid w:val="000B2073"/>
    <w:rsid w:val="000C404C"/>
    <w:rsid w:val="000E710E"/>
    <w:rsid w:val="000F5047"/>
    <w:rsid w:val="00100F54"/>
    <w:rsid w:val="00122499"/>
    <w:rsid w:val="00160528"/>
    <w:rsid w:val="001960B3"/>
    <w:rsid w:val="001A1B81"/>
    <w:rsid w:val="001A40EF"/>
    <w:rsid w:val="001E35BB"/>
    <w:rsid w:val="001E6BBE"/>
    <w:rsid w:val="001F0308"/>
    <w:rsid w:val="001F1E20"/>
    <w:rsid w:val="0023701F"/>
    <w:rsid w:val="00256055"/>
    <w:rsid w:val="00270C7C"/>
    <w:rsid w:val="002A0F2A"/>
    <w:rsid w:val="002B534A"/>
    <w:rsid w:val="002B797E"/>
    <w:rsid w:val="002F2983"/>
    <w:rsid w:val="00321A15"/>
    <w:rsid w:val="0034372D"/>
    <w:rsid w:val="00362CF8"/>
    <w:rsid w:val="00396616"/>
    <w:rsid w:val="003C0E64"/>
    <w:rsid w:val="00421425"/>
    <w:rsid w:val="00441894"/>
    <w:rsid w:val="004502A6"/>
    <w:rsid w:val="00482BDA"/>
    <w:rsid w:val="004B23C0"/>
    <w:rsid w:val="004B664A"/>
    <w:rsid w:val="004C34A2"/>
    <w:rsid w:val="0051204A"/>
    <w:rsid w:val="005134AF"/>
    <w:rsid w:val="00516A0B"/>
    <w:rsid w:val="005529F4"/>
    <w:rsid w:val="00572050"/>
    <w:rsid w:val="005F308F"/>
    <w:rsid w:val="00636FAD"/>
    <w:rsid w:val="00654EE6"/>
    <w:rsid w:val="00671B45"/>
    <w:rsid w:val="006918C0"/>
    <w:rsid w:val="006D1366"/>
    <w:rsid w:val="006E4B8F"/>
    <w:rsid w:val="00721A3B"/>
    <w:rsid w:val="0073028E"/>
    <w:rsid w:val="007308BF"/>
    <w:rsid w:val="00731B9D"/>
    <w:rsid w:val="007369A1"/>
    <w:rsid w:val="00757B8C"/>
    <w:rsid w:val="00771F96"/>
    <w:rsid w:val="00791B18"/>
    <w:rsid w:val="007D0066"/>
    <w:rsid w:val="007D18B6"/>
    <w:rsid w:val="00804C3A"/>
    <w:rsid w:val="0082229F"/>
    <w:rsid w:val="00826945"/>
    <w:rsid w:val="008453CB"/>
    <w:rsid w:val="008514D7"/>
    <w:rsid w:val="0086503C"/>
    <w:rsid w:val="00875D56"/>
    <w:rsid w:val="008A5D13"/>
    <w:rsid w:val="008B3897"/>
    <w:rsid w:val="008B558C"/>
    <w:rsid w:val="008B6E93"/>
    <w:rsid w:val="008C546E"/>
    <w:rsid w:val="008F28A7"/>
    <w:rsid w:val="00907724"/>
    <w:rsid w:val="00940690"/>
    <w:rsid w:val="00967F3D"/>
    <w:rsid w:val="00980C95"/>
    <w:rsid w:val="009B188D"/>
    <w:rsid w:val="009C2A61"/>
    <w:rsid w:val="009C672F"/>
    <w:rsid w:val="009F474C"/>
    <w:rsid w:val="00A22C99"/>
    <w:rsid w:val="00A36DB3"/>
    <w:rsid w:val="00A51281"/>
    <w:rsid w:val="00A71F55"/>
    <w:rsid w:val="00AB18CD"/>
    <w:rsid w:val="00AB35B1"/>
    <w:rsid w:val="00AB4BE8"/>
    <w:rsid w:val="00AB6EC9"/>
    <w:rsid w:val="00AC3023"/>
    <w:rsid w:val="00AC358A"/>
    <w:rsid w:val="00AC76C7"/>
    <w:rsid w:val="00AD6CE2"/>
    <w:rsid w:val="00AF0ED3"/>
    <w:rsid w:val="00B03956"/>
    <w:rsid w:val="00B43437"/>
    <w:rsid w:val="00B856D6"/>
    <w:rsid w:val="00BA32BD"/>
    <w:rsid w:val="00BB320E"/>
    <w:rsid w:val="00BC63B0"/>
    <w:rsid w:val="00BF1E90"/>
    <w:rsid w:val="00C95800"/>
    <w:rsid w:val="00CC5465"/>
    <w:rsid w:val="00CD0900"/>
    <w:rsid w:val="00CD64B8"/>
    <w:rsid w:val="00CE79E3"/>
    <w:rsid w:val="00D23BF6"/>
    <w:rsid w:val="00D260C4"/>
    <w:rsid w:val="00D415A5"/>
    <w:rsid w:val="00E1056C"/>
    <w:rsid w:val="00E15F8F"/>
    <w:rsid w:val="00E339AF"/>
    <w:rsid w:val="00E60867"/>
    <w:rsid w:val="00E760CC"/>
    <w:rsid w:val="00E81204"/>
    <w:rsid w:val="00E82347"/>
    <w:rsid w:val="00EC3238"/>
    <w:rsid w:val="00F02511"/>
    <w:rsid w:val="00F210D4"/>
    <w:rsid w:val="00F57F0D"/>
    <w:rsid w:val="00F708EA"/>
    <w:rsid w:val="00F85412"/>
    <w:rsid w:val="00F903B6"/>
    <w:rsid w:val="00FB59D5"/>
    <w:rsid w:val="00FE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4B8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VWAG_Presentation_q_de">
  <a:themeElements>
    <a:clrScheme name="VWAG_CD_-Farben">
      <a:dk1>
        <a:srgbClr val="000000"/>
      </a:dk1>
      <a:lt1>
        <a:srgbClr val="FFFFFF"/>
      </a:lt1>
      <a:dk2>
        <a:srgbClr val="003366"/>
      </a:dk2>
      <a:lt2>
        <a:srgbClr val="D4D6D9"/>
      </a:lt2>
      <a:accent1>
        <a:srgbClr val="4C5356"/>
      </a:accent1>
      <a:accent2>
        <a:srgbClr val="A8ADB3"/>
      </a:accent2>
      <a:accent3>
        <a:srgbClr val="006384"/>
      </a:accent3>
      <a:accent4>
        <a:srgbClr val="5F1939"/>
      </a:accent4>
      <a:accent5>
        <a:srgbClr val="D4D6D9"/>
      </a:accent5>
      <a:accent6>
        <a:srgbClr val="80B0C8"/>
      </a:accent6>
      <a:hlink>
        <a:srgbClr val="004666"/>
      </a:hlink>
      <a:folHlink>
        <a:srgbClr val="A21E4D"/>
      </a:folHlink>
    </a:clrScheme>
    <a:fontScheme name="VW_Konzern_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 vert="horz" wrap="square" lIns="0" tIns="0" rIns="0" bIns="0" numCol="1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lang="de-DE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 vert="horz" wrap="square" lIns="0" tIns="0" rIns="0" bIns="0" numCol="1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lang="de-DE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VWAG_Presentation_q_de 1">
        <a:dk1>
          <a:srgbClr val="000000"/>
        </a:dk1>
        <a:lt1>
          <a:srgbClr val="FFFFFF"/>
        </a:lt1>
        <a:dk2>
          <a:srgbClr val="003366"/>
        </a:dk2>
        <a:lt2>
          <a:srgbClr val="D4D6D9"/>
        </a:lt2>
        <a:accent1>
          <a:srgbClr val="A8ADB3"/>
        </a:accent1>
        <a:accent2>
          <a:srgbClr val="006384"/>
        </a:accent2>
        <a:accent3>
          <a:srgbClr val="FFFFFF"/>
        </a:accent3>
        <a:accent4>
          <a:srgbClr val="000000"/>
        </a:accent4>
        <a:accent5>
          <a:srgbClr val="D1D3D6"/>
        </a:accent5>
        <a:accent6>
          <a:srgbClr val="005977"/>
        </a:accent6>
        <a:hlink>
          <a:srgbClr val="5F1939"/>
        </a:hlink>
        <a:folHlink>
          <a:srgbClr val="80B0C8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3D976794BE3D5449625EF83AF5AB084" ma:contentTypeVersion="14" ma:contentTypeDescription="新建文档。" ma:contentTypeScope="" ma:versionID="5ce86345d9cff48b18efcd93fefdeb5b">
  <xsd:schema xmlns:xsd="http://www.w3.org/2001/XMLSchema" xmlns:xs="http://www.w3.org/2001/XMLSchema" xmlns:p="http://schemas.microsoft.com/office/2006/metadata/properties" xmlns:ns2="357d11dd-393e-4d71-a105-5013c7e41059" xmlns:ns3="e52fc9c1-f97e-4ac1-a516-06de648041f8" targetNamespace="http://schemas.microsoft.com/office/2006/metadata/properties" ma:root="true" ma:fieldsID="283f8e0c45b3985106fff740658d736c" ns2:_="" ns3:_="">
    <xsd:import namespace="357d11dd-393e-4d71-a105-5013c7e41059"/>
    <xsd:import namespace="e52fc9c1-f97e-4ac1-a516-06de648041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7d11dd-393e-4d71-a105-5013c7e410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图像标记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2fc9c1-f97e-4ac1-a516-06de648041f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9e84a5-5490-4755-b3d6-4fac9c2828c9}" ma:internalName="TaxCatchAll" ma:showField="CatchAllData" ma:web="e52fc9c1-f97e-4ac1-a516-06de648041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7d11dd-393e-4d71-a105-5013c7e41059">
      <Terms xmlns="http://schemas.microsoft.com/office/infopath/2007/PartnerControls"/>
    </lcf76f155ced4ddcb4097134ff3c332f>
    <TaxCatchAll xmlns="e52fc9c1-f97e-4ac1-a516-06de648041f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5DC866-A783-4FC6-B701-73D08DB64B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7d11dd-393e-4d71-a105-5013c7e41059"/>
    <ds:schemaRef ds:uri="e52fc9c1-f97e-4ac1-a516-06de648041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D23E46-2425-4131-885F-5A36B4DB1A18}">
  <ds:schemaRefs>
    <ds:schemaRef ds:uri="http://schemas.microsoft.com/office/2006/metadata/properties"/>
    <ds:schemaRef ds:uri="http://schemas.microsoft.com/office/infopath/2007/PartnerControls"/>
    <ds:schemaRef ds:uri="357d11dd-393e-4d71-a105-5013c7e41059"/>
    <ds:schemaRef ds:uri="e52fc9c1-f97e-4ac1-a516-06de648041f8"/>
  </ds:schemaRefs>
</ds:datastoreItem>
</file>

<file path=customXml/itemProps3.xml><?xml version="1.0" encoding="utf-8"?>
<ds:datastoreItem xmlns:ds="http://schemas.openxmlformats.org/officeDocument/2006/customXml" ds:itemID="{63974723-65A6-424F-B470-FA0B9622E4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B0D076-B666-4A54-9207-0B63F9BCC6F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7676c-f455-423c-82f6-dc2d99791af7}" enabled="0" method="" siteId="{42f7676c-f455-423c-82f6-dc2d99791af7}" removed="1"/>
  <clbl:label id="{b0ff92c5-92ff-43fe-a760-6a9303f9073d}" enabled="1" method="Standard" siteId="{1272ef7d-0a4c-4c35-8f4b-416e283c5d5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C:\Users\EBUETOZ\AppData\LocalLow\eRoom\eRoom Client\V7\EditingFiles\IT-PEP_Wordvorlage_V1.0.dotx</Template>
  <TotalTime>206</TotalTime>
  <Pages>18</Pages>
  <Words>1350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Development Specification</vt:lpstr>
    </vt:vector>
  </TitlesOfParts>
  <Company>VOLKSWAGEN GROUP</Company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Specification</dc:title>
  <dc:subject/>
  <dc:creator>Buetow, Bjoern (EXTERN: PSMWOB)</dc:creator>
  <cp:keywords/>
  <dc:description/>
  <cp:lastModifiedBy>Xu, Jimmy</cp:lastModifiedBy>
  <cp:revision>224</cp:revision>
  <cp:lastPrinted>2015-04-22T00:48:00Z</cp:lastPrinted>
  <dcterms:created xsi:type="dcterms:W3CDTF">2024-08-09T08:17:00Z</dcterms:created>
  <dcterms:modified xsi:type="dcterms:W3CDTF">2025-03-13T08:39:00Z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0x010100A3D976794BE3D5449625EF83AF5AB084</vt:lpwstr>
  </property>
  <property fmtid="{D5CDD505-2E9C-101B-9397-08002B2CF9AE}" pid="4" name="ClassificationContentMarkingFooterShapeIds">
    <vt:lpwstr>c,d,e</vt:lpwstr>
  </property>
  <property fmtid="{D5CDD505-2E9C-101B-9397-08002B2CF9AE}" pid="5" name="ClassificationContentMarkingFooterFontProps">
    <vt:lpwstr>#000000,10,Calibri</vt:lpwstr>
  </property>
  <property fmtid="{D5CDD505-2E9C-101B-9397-08002B2CF9AE}" pid="6" name="ClassificationContentMarkingFooterText">
    <vt:lpwstr>INTERNAL</vt:lpwstr>
  </property>
  <property fmtid="{D5CDD505-2E9C-101B-9397-08002B2CF9AE}" pid="7" name="MediaServiceImageTags">
    <vt:lpwstr/>
  </property>
  <property fmtid="{D5CDD505-2E9C-101B-9397-08002B2CF9AE}" pid="8" name="RevIMBCS">
    <vt:lpwstr>1;#0.1 Initial category|0239cc7a-0c96-48a8-9e0e-a383e362571c</vt:lpwstr>
  </property>
  <property fmtid="{D5CDD505-2E9C-101B-9397-08002B2CF9AE}" pid="9" name="LegalHoldTag">
    <vt:lpwstr/>
  </property>
</Properties>
</file>